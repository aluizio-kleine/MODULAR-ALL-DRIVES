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2FA9" w14:textId="77777777" w:rsidR="008C3352" w:rsidRPr="00FF29B8" w:rsidRDefault="008C3352" w:rsidP="00FF29B8">
      <w:pPr>
        <w:pStyle w:val="Ttulo1"/>
      </w:pPr>
      <w:r w:rsidRPr="00FF29B8">
        <w:t>Objetivo</w:t>
      </w:r>
    </w:p>
    <w:p w14:paraId="077A616E" w14:textId="5C52A8C9" w:rsidR="008C3352" w:rsidRPr="00FF29B8" w:rsidRDefault="008C3352" w:rsidP="00FF29B8">
      <w:r w:rsidRPr="00FF29B8">
        <w:t xml:space="preserve">Realização de testes </w:t>
      </w:r>
      <w:r w:rsidR="00490578" w:rsidRPr="00FF29B8">
        <w:t xml:space="preserve">de rotina </w:t>
      </w:r>
      <w:r w:rsidRPr="00FF29B8">
        <w:t xml:space="preserve">para garantir a funcionalidade dos </w:t>
      </w:r>
      <w:r w:rsidR="00490578" w:rsidRPr="00FF29B8">
        <w:t xml:space="preserve">inversores </w:t>
      </w:r>
      <w:r w:rsidR="007A0494" w:rsidRPr="00FF29B8">
        <w:t>CFW</w:t>
      </w:r>
      <w:r w:rsidR="00FD4118">
        <w:t>6</w:t>
      </w:r>
      <w:r w:rsidR="007A0494" w:rsidRPr="00FF29B8">
        <w:t>0</w:t>
      </w:r>
      <w:r w:rsidR="000A77B8" w:rsidRPr="00FF29B8">
        <w:t>0</w:t>
      </w:r>
      <w:r w:rsidR="00D41B2A" w:rsidRPr="00FF29B8">
        <w:t xml:space="preserve"> </w:t>
      </w:r>
      <w:r w:rsidR="00C355CA" w:rsidRPr="00FF29B8">
        <w:t>Mec</w:t>
      </w:r>
      <w:r w:rsidR="00303FEE" w:rsidRPr="00FF29B8">
        <w:t xml:space="preserve"> </w:t>
      </w:r>
      <w:r w:rsidR="005A2AC4" w:rsidRPr="00FF29B8">
        <w:t>A</w:t>
      </w:r>
      <w:r w:rsidR="003E4C2E" w:rsidRPr="00FF29B8">
        <w:t xml:space="preserve">, </w:t>
      </w:r>
      <w:r w:rsidR="00303FEE" w:rsidRPr="00FF29B8">
        <w:t>B</w:t>
      </w:r>
      <w:r w:rsidR="00016762" w:rsidRPr="00FF29B8">
        <w:t>, C</w:t>
      </w:r>
      <w:r w:rsidR="00423DE7" w:rsidRPr="00FF29B8">
        <w:t>, D</w:t>
      </w:r>
      <w:r w:rsidR="00784F9D">
        <w:t>,</w:t>
      </w:r>
      <w:r w:rsidR="003E4C2E" w:rsidRPr="00FF29B8">
        <w:t xml:space="preserve"> E</w:t>
      </w:r>
      <w:r w:rsidR="00EC475B" w:rsidRPr="003307D6">
        <w:rPr>
          <w:color w:val="000000" w:themeColor="text1"/>
        </w:rPr>
        <w:t>,</w:t>
      </w:r>
      <w:r w:rsidR="00784F9D" w:rsidRPr="003307D6">
        <w:rPr>
          <w:color w:val="000000" w:themeColor="text1"/>
        </w:rPr>
        <w:t xml:space="preserve"> F</w:t>
      </w:r>
      <w:r w:rsidR="00EC475B" w:rsidRPr="003307D6">
        <w:rPr>
          <w:color w:val="000000" w:themeColor="text1"/>
        </w:rPr>
        <w:t>, G e H</w:t>
      </w:r>
      <w:r w:rsidR="00784F9D" w:rsidRPr="003307D6">
        <w:rPr>
          <w:color w:val="000000" w:themeColor="text1"/>
        </w:rPr>
        <w:t>.</w:t>
      </w:r>
    </w:p>
    <w:p w14:paraId="7CF87653" w14:textId="77777777" w:rsidR="008C3352" w:rsidRPr="00FF29B8" w:rsidRDefault="008C3352" w:rsidP="00FF29B8">
      <w:pPr>
        <w:pStyle w:val="Ttulo1"/>
      </w:pPr>
      <w:r w:rsidRPr="00FF29B8">
        <w:t>Material necessário</w:t>
      </w:r>
    </w:p>
    <w:p w14:paraId="62E04549" w14:textId="77777777" w:rsidR="008C3352" w:rsidRPr="00FF29B8" w:rsidRDefault="008C3352" w:rsidP="00FE744D">
      <w:pPr>
        <w:pStyle w:val="PargrafodaLista"/>
        <w:numPr>
          <w:ilvl w:val="0"/>
          <w:numId w:val="5"/>
        </w:numPr>
      </w:pPr>
      <w:r w:rsidRPr="00FF29B8">
        <w:t>Multímetro TRUE RMS com ponteiras de tensão e de corrente.</w:t>
      </w:r>
    </w:p>
    <w:p w14:paraId="50CEFA87" w14:textId="77777777" w:rsidR="008C3352" w:rsidRPr="00FF29B8" w:rsidRDefault="008C3352" w:rsidP="00FE744D">
      <w:pPr>
        <w:pStyle w:val="PargrafodaLista"/>
        <w:numPr>
          <w:ilvl w:val="0"/>
          <w:numId w:val="5"/>
        </w:numPr>
      </w:pPr>
      <w:r w:rsidRPr="00FF29B8">
        <w:t>Osciloscópio isolado com ponteiras de tensão e de corrente.</w:t>
      </w:r>
    </w:p>
    <w:p w14:paraId="2F6DF44C" w14:textId="77777777" w:rsidR="008C3352" w:rsidRPr="00FF29B8" w:rsidRDefault="008C3352" w:rsidP="00FE744D">
      <w:pPr>
        <w:pStyle w:val="PargrafodaLista"/>
        <w:numPr>
          <w:ilvl w:val="0"/>
          <w:numId w:val="5"/>
        </w:numPr>
      </w:pPr>
      <w:r w:rsidRPr="00FF29B8">
        <w:t xml:space="preserve">Motor </w:t>
      </w:r>
      <w:r w:rsidR="005A2AC4" w:rsidRPr="00FF29B8">
        <w:t>trifásico (dependendo do inversor a ser testado).</w:t>
      </w:r>
    </w:p>
    <w:p w14:paraId="2841C6A0" w14:textId="77777777" w:rsidR="00425D8F" w:rsidRPr="00FF29B8" w:rsidRDefault="00425D8F" w:rsidP="00FE744D">
      <w:pPr>
        <w:pStyle w:val="PargrafodaLista"/>
        <w:numPr>
          <w:ilvl w:val="0"/>
          <w:numId w:val="5"/>
        </w:numPr>
      </w:pPr>
      <w:r w:rsidRPr="00FF29B8">
        <w:t>Giga de teste automática.</w:t>
      </w:r>
    </w:p>
    <w:p w14:paraId="7E6DB8BF" w14:textId="77777777" w:rsidR="00425D8F" w:rsidRPr="00FF29B8" w:rsidRDefault="00425D8F" w:rsidP="00FE744D">
      <w:pPr>
        <w:pStyle w:val="PargrafodaLista"/>
        <w:numPr>
          <w:ilvl w:val="0"/>
          <w:numId w:val="5"/>
        </w:numPr>
      </w:pPr>
      <w:r w:rsidRPr="00FF29B8">
        <w:t>Manual</w:t>
      </w:r>
      <w:r w:rsidR="00C355CA" w:rsidRPr="00FF29B8">
        <w:t xml:space="preserve"> (e adendo se houver)</w:t>
      </w:r>
      <w:r w:rsidRPr="00FF29B8">
        <w:t xml:space="preserve"> do Produto.</w:t>
      </w:r>
    </w:p>
    <w:p w14:paraId="5255624F" w14:textId="77777777" w:rsidR="00425D8F" w:rsidRPr="00FF29B8" w:rsidRDefault="00425D8F" w:rsidP="00FE744D">
      <w:pPr>
        <w:pStyle w:val="PargrafodaLista"/>
        <w:numPr>
          <w:ilvl w:val="0"/>
          <w:numId w:val="5"/>
        </w:numPr>
      </w:pPr>
      <w:r w:rsidRPr="00FF29B8">
        <w:t>Fonte de tensão aplicada.</w:t>
      </w:r>
    </w:p>
    <w:p w14:paraId="30A95255" w14:textId="77777777" w:rsidR="008C3352" w:rsidRPr="00FF29B8" w:rsidRDefault="008C3352" w:rsidP="00FF29B8">
      <w:pPr>
        <w:pStyle w:val="Ttulo1"/>
      </w:pPr>
      <w:r w:rsidRPr="00FF29B8">
        <w:t>Verificações iniciais</w:t>
      </w:r>
    </w:p>
    <w:p w14:paraId="6AC8545A" w14:textId="77777777" w:rsidR="00B12A39" w:rsidRPr="00FF29B8" w:rsidRDefault="00B12A39" w:rsidP="00FE744D">
      <w:pPr>
        <w:pStyle w:val="PargrafodaLista"/>
        <w:numPr>
          <w:ilvl w:val="0"/>
          <w:numId w:val="6"/>
        </w:numPr>
      </w:pPr>
      <w:r w:rsidRPr="00FF29B8">
        <w:t>Verificar se o display não está danificado.</w:t>
      </w:r>
    </w:p>
    <w:p w14:paraId="2F220D9C" w14:textId="77777777" w:rsidR="008C3352" w:rsidRPr="00FF29B8" w:rsidRDefault="008C3352" w:rsidP="00FF29B8">
      <w:pPr>
        <w:pStyle w:val="Ttulo1"/>
      </w:pPr>
      <w:r w:rsidRPr="00FF29B8">
        <w:t>Ensaio de tensão aplicada</w:t>
      </w:r>
    </w:p>
    <w:p w14:paraId="4870E6EC" w14:textId="47417A73" w:rsidR="00DE64FB" w:rsidRPr="004C0B63" w:rsidRDefault="0006072D" w:rsidP="005C0F33">
      <w:pPr>
        <w:pStyle w:val="PargrafodaLista"/>
        <w:numPr>
          <w:ilvl w:val="0"/>
          <w:numId w:val="7"/>
        </w:numPr>
        <w:ind w:left="709" w:hanging="277"/>
      </w:pPr>
      <w:r>
        <w:t>Colocar a chave S2 na posição aberta para fazer a desconexão do</w:t>
      </w:r>
      <w:r w:rsidR="007A0494" w:rsidRPr="00FF29B8">
        <w:t xml:space="preserve"> aterramento do filtro</w:t>
      </w:r>
      <w:r w:rsidR="00B66BCD">
        <w:t>.</w:t>
      </w:r>
    </w:p>
    <w:p w14:paraId="2E57CFFD" w14:textId="77777777" w:rsidR="00057C4B" w:rsidRPr="00FF29B8" w:rsidRDefault="008C3352" w:rsidP="005C0F33">
      <w:pPr>
        <w:pStyle w:val="PargrafodaLista"/>
        <w:numPr>
          <w:ilvl w:val="0"/>
          <w:numId w:val="7"/>
        </w:numPr>
        <w:ind w:left="709" w:hanging="277"/>
      </w:pPr>
      <w:r w:rsidRPr="00FF29B8">
        <w:t xml:space="preserve">Curto-circuitar </w:t>
      </w:r>
      <w:r w:rsidR="00F624FE" w:rsidRPr="00FF29B8">
        <w:t>os terminais do borne de potência</w:t>
      </w:r>
      <w:r w:rsidR="002B03AA" w:rsidRPr="00FF29B8">
        <w:t xml:space="preserve"> </w:t>
      </w:r>
      <w:r w:rsidR="007A0494" w:rsidRPr="00FF29B8">
        <w:t>R</w:t>
      </w:r>
      <w:r w:rsidR="002B03AA" w:rsidRPr="00FF29B8">
        <w:t xml:space="preserve">/L1, </w:t>
      </w:r>
      <w:r w:rsidR="007A0494" w:rsidRPr="00FF29B8">
        <w:t>S</w:t>
      </w:r>
      <w:r w:rsidR="002B03AA" w:rsidRPr="00FF29B8">
        <w:t xml:space="preserve">/L2, </w:t>
      </w:r>
      <w:r w:rsidR="007A0494" w:rsidRPr="00FF29B8">
        <w:t>T/</w:t>
      </w:r>
      <w:r w:rsidR="002B03AA" w:rsidRPr="00FF29B8">
        <w:t>L3,</w:t>
      </w:r>
      <w:r w:rsidR="00303FEE" w:rsidRPr="00FF29B8">
        <w:t xml:space="preserve"> DC-</w:t>
      </w:r>
      <w:r w:rsidR="007A0494" w:rsidRPr="00FF29B8">
        <w:t>, BR, DC+,</w:t>
      </w:r>
      <w:r w:rsidR="002B03AA" w:rsidRPr="00FF29B8">
        <w:t xml:space="preserve"> U, V e W.</w:t>
      </w:r>
    </w:p>
    <w:p w14:paraId="79D2F818" w14:textId="77777777" w:rsidR="00A721F4" w:rsidRPr="00C46B30" w:rsidRDefault="008C3352" w:rsidP="005C0F33">
      <w:pPr>
        <w:pStyle w:val="PargrafodaLista"/>
        <w:numPr>
          <w:ilvl w:val="0"/>
          <w:numId w:val="7"/>
        </w:numPr>
        <w:ind w:left="709" w:hanging="277"/>
      </w:pPr>
      <w:r w:rsidRPr="00C46B30">
        <w:t xml:space="preserve">Entre os pontos curto-circuitados </w:t>
      </w:r>
      <w:r w:rsidR="00940D6E" w:rsidRPr="00C46B30">
        <w:t xml:space="preserve">do borne de potência </w:t>
      </w:r>
      <w:r w:rsidRPr="00C46B30">
        <w:t xml:space="preserve">e a </w:t>
      </w:r>
      <w:r w:rsidR="00940D6E" w:rsidRPr="00C46B30">
        <w:t>chapa de conexão de terra</w:t>
      </w:r>
      <w:r w:rsidR="00F82FC6" w:rsidRPr="00C46B30">
        <w:t>, aplicar a tensão de</w:t>
      </w:r>
      <w:r w:rsidR="00A721F4" w:rsidRPr="00C46B30">
        <w:t>:</w:t>
      </w:r>
    </w:p>
    <w:p w14:paraId="2D84B318" w14:textId="77777777" w:rsidR="00A721F4" w:rsidRPr="00C46B30" w:rsidRDefault="008C3352" w:rsidP="005C0F33">
      <w:pPr>
        <w:pStyle w:val="PargrafodaLista"/>
        <w:numPr>
          <w:ilvl w:val="1"/>
          <w:numId w:val="7"/>
        </w:numPr>
      </w:pPr>
      <w:r w:rsidRPr="00C46B30">
        <w:t>2</w:t>
      </w:r>
      <w:r w:rsidR="000A77B8" w:rsidRPr="00C46B30">
        <w:t>1</w:t>
      </w:r>
      <w:r w:rsidRPr="00C46B30">
        <w:t>00Vcc/</w:t>
      </w:r>
      <w:r w:rsidR="00A57E21" w:rsidRPr="00C46B30">
        <w:t>2</w:t>
      </w:r>
      <w:r w:rsidR="00A721F4" w:rsidRPr="00C46B30">
        <w:t>s</w:t>
      </w:r>
      <w:r w:rsidRPr="00C46B30">
        <w:t xml:space="preserve"> para</w:t>
      </w:r>
      <w:r w:rsidR="00A721F4" w:rsidRPr="00C46B30">
        <w:t xml:space="preserve"> os modelos </w:t>
      </w:r>
      <w:r w:rsidR="00303FEE" w:rsidRPr="00C46B30">
        <w:t>220V</w:t>
      </w:r>
      <w:r w:rsidR="00A721F4" w:rsidRPr="00C46B30">
        <w:t xml:space="preserve"> (T2).</w:t>
      </w:r>
    </w:p>
    <w:p w14:paraId="56D77BA8" w14:textId="73C3ACE8" w:rsidR="007A0494" w:rsidRPr="00C46B30" w:rsidRDefault="000A77B8" w:rsidP="005C0F33">
      <w:pPr>
        <w:pStyle w:val="PargrafodaLista"/>
        <w:numPr>
          <w:ilvl w:val="1"/>
          <w:numId w:val="7"/>
        </w:numPr>
      </w:pPr>
      <w:r w:rsidRPr="00C46B30">
        <w:t>280</w:t>
      </w:r>
      <w:r w:rsidR="008C3352" w:rsidRPr="00C46B30">
        <w:t>0Vcc/</w:t>
      </w:r>
      <w:r w:rsidR="00A57E21" w:rsidRPr="00C46B30">
        <w:t>2</w:t>
      </w:r>
      <w:r w:rsidR="00A721F4" w:rsidRPr="00C46B30">
        <w:t>s</w:t>
      </w:r>
      <w:r w:rsidR="008C3352" w:rsidRPr="00C46B30">
        <w:t xml:space="preserve"> para os modelos de 380...480V</w:t>
      </w:r>
      <w:r w:rsidR="00A721F4" w:rsidRPr="00C46B30">
        <w:t xml:space="preserve"> (T4)</w:t>
      </w:r>
      <w:r w:rsidR="005C0F33" w:rsidRPr="00C46B30">
        <w:t>.</w:t>
      </w:r>
    </w:p>
    <w:p w14:paraId="27D2E534" w14:textId="58CFE984" w:rsidR="00632C9E" w:rsidRDefault="002832F7" w:rsidP="00632C9E">
      <w:pPr>
        <w:pStyle w:val="PargrafodaLista"/>
        <w:numPr>
          <w:ilvl w:val="1"/>
          <w:numId w:val="7"/>
        </w:numPr>
      </w:pPr>
      <w:r w:rsidRPr="00C46B30">
        <w:t>3111</w:t>
      </w:r>
      <w:r w:rsidR="00632C9E" w:rsidRPr="00C46B30">
        <w:t>Vcc/2s para os modelos de 500...600V (T5).</w:t>
      </w:r>
    </w:p>
    <w:p w14:paraId="42EA0BC9" w14:textId="77777777" w:rsidR="00632C9E" w:rsidRPr="00FF29B8" w:rsidRDefault="00632C9E" w:rsidP="00632C9E">
      <w:pPr>
        <w:ind w:left="1152" w:firstLine="0"/>
      </w:pPr>
    </w:p>
    <w:p w14:paraId="23AFB101" w14:textId="77777777" w:rsidR="008C3352" w:rsidRPr="00FF29B8" w:rsidRDefault="008C3352" w:rsidP="005C0F33">
      <w:pPr>
        <w:pStyle w:val="PargrafodaLista"/>
        <w:numPr>
          <w:ilvl w:val="0"/>
          <w:numId w:val="7"/>
        </w:numPr>
        <w:ind w:left="709" w:hanging="277"/>
      </w:pPr>
      <w:r w:rsidRPr="00FF29B8">
        <w:t>Não deve ocorrer desarme de fonte ou ruptura do isolamento</w:t>
      </w:r>
      <w:r w:rsidR="00A721F4" w:rsidRPr="00FF29B8">
        <w:t xml:space="preserve"> –</w:t>
      </w:r>
      <w:r w:rsidR="00303FEE" w:rsidRPr="00FF29B8">
        <w:t xml:space="preserve"> </w:t>
      </w:r>
      <w:r w:rsidR="00A721F4" w:rsidRPr="00FF29B8">
        <w:t>corrente máxima de fuga: 4mA</w:t>
      </w:r>
      <w:r w:rsidRPr="00FF29B8">
        <w:t>.</w:t>
      </w:r>
    </w:p>
    <w:p w14:paraId="26262617" w14:textId="77777777" w:rsidR="00A721F4" w:rsidRPr="00FF29B8" w:rsidRDefault="00A721F4" w:rsidP="005C0F33">
      <w:pPr>
        <w:pStyle w:val="PargrafodaLista"/>
        <w:numPr>
          <w:ilvl w:val="0"/>
          <w:numId w:val="7"/>
        </w:numPr>
        <w:ind w:left="709" w:hanging="277"/>
      </w:pPr>
      <w:r w:rsidRPr="006D25A7">
        <w:rPr>
          <w:b/>
        </w:rPr>
        <w:t>Importante</w:t>
      </w:r>
      <w:r w:rsidRPr="00FF29B8">
        <w:t>: No início e no final do teste deve existir uma rampa de subida/descida da tensão aplicada c/ duração de 1s.</w:t>
      </w:r>
    </w:p>
    <w:p w14:paraId="20901913" w14:textId="70B4B777" w:rsidR="008C3352" w:rsidRDefault="008C3352" w:rsidP="005C0F33">
      <w:pPr>
        <w:pStyle w:val="PargrafodaLista"/>
        <w:numPr>
          <w:ilvl w:val="0"/>
          <w:numId w:val="7"/>
        </w:numPr>
        <w:ind w:left="709" w:hanging="277"/>
      </w:pPr>
      <w:r w:rsidRPr="00FF29B8">
        <w:t>Retirar os curtos-circuitos e refazer as conexões</w:t>
      </w:r>
      <w:r w:rsidR="00372326" w:rsidRPr="00FF29B8">
        <w:t xml:space="preserve"> de aterramento dos filtros</w:t>
      </w:r>
      <w:r w:rsidR="00B535D2">
        <w:t>.</w:t>
      </w:r>
    </w:p>
    <w:p w14:paraId="531EA3C6" w14:textId="77777777" w:rsidR="008C3352" w:rsidRPr="00FF29B8" w:rsidRDefault="006D25A7" w:rsidP="006D25A7">
      <w:pPr>
        <w:pStyle w:val="Ttulo1"/>
      </w:pPr>
      <w:r>
        <w:t>Energização e testes do controle</w:t>
      </w:r>
    </w:p>
    <w:p w14:paraId="597DD3C5" w14:textId="77777777" w:rsidR="00113896" w:rsidRPr="00FF29B8" w:rsidRDefault="00113896" w:rsidP="006D25A7">
      <w:r w:rsidRPr="00FF29B8">
        <w:t>Os pontos abaixo precisam ser executados durante o teste funcional do inversor. Cada teste é descrito de forma individual, o procedimento de execução dos testes pode ser otimizado de acordo com as necessidades fabris, desde que o processo de cada teste seja concluído</w:t>
      </w:r>
      <w:r w:rsidR="006465DB" w:rsidRPr="00FF29B8">
        <w:t xml:space="preserve"> sem interferências entre si.</w:t>
      </w:r>
    </w:p>
    <w:p w14:paraId="4B321B89" w14:textId="77777777" w:rsidR="006465DB" w:rsidRPr="00FF29B8" w:rsidRDefault="006465DB" w:rsidP="00FF29B8"/>
    <w:p w14:paraId="5C5730FB" w14:textId="1904A0AB" w:rsidR="006465DB" w:rsidRPr="00FF29B8" w:rsidRDefault="006D25A7" w:rsidP="006D25A7">
      <w:pPr>
        <w:ind w:firstLine="0"/>
      </w:pPr>
      <w:r>
        <w:t>D</w:t>
      </w:r>
      <w:r w:rsidR="006465DB" w:rsidRPr="00FF29B8">
        <w:t xml:space="preserve">urante os testes, </w:t>
      </w:r>
      <w:r w:rsidR="00FF29B8" w:rsidRPr="00FF29B8">
        <w:t>considerar</w:t>
      </w:r>
      <w:r w:rsidR="006465DB" w:rsidRPr="00FF29B8">
        <w:t xml:space="preserve"> o </w:t>
      </w:r>
      <w:r w:rsidR="00FF29B8" w:rsidRPr="00FF29B8">
        <w:t>seguinte</w:t>
      </w:r>
      <w:r w:rsidR="00D612CC">
        <w:t>:</w:t>
      </w:r>
    </w:p>
    <w:p w14:paraId="17FF01B3" w14:textId="77777777" w:rsidR="00FF29B8" w:rsidRPr="00FF29B8" w:rsidRDefault="00FF29B8" w:rsidP="005C0F33">
      <w:pPr>
        <w:pStyle w:val="PargrafodaLista"/>
        <w:numPr>
          <w:ilvl w:val="0"/>
          <w:numId w:val="8"/>
        </w:numPr>
        <w:ind w:left="709" w:hanging="283"/>
      </w:pPr>
      <w:r w:rsidRPr="00FF29B8">
        <w:t>Quando for mencionado em ligar a alimentação CA:</w:t>
      </w:r>
    </w:p>
    <w:p w14:paraId="2CF0F4D0" w14:textId="3B0251CD" w:rsidR="00810DAC" w:rsidRDefault="00FF29B8" w:rsidP="00FE744D">
      <w:pPr>
        <w:pStyle w:val="PargrafodaLista"/>
        <w:numPr>
          <w:ilvl w:val="1"/>
          <w:numId w:val="8"/>
        </w:numPr>
      </w:pPr>
      <w:r w:rsidRPr="00FF29B8">
        <w:lastRenderedPageBreak/>
        <w:t>a</w:t>
      </w:r>
      <w:r w:rsidR="00F63F57" w:rsidRPr="00FF29B8">
        <w:t>plicar 220Vca n</w:t>
      </w:r>
      <w:r w:rsidR="00387AA8" w:rsidRPr="00FF29B8">
        <w:t xml:space="preserve">os modelos 200...240V </w:t>
      </w:r>
      <w:r w:rsidR="00857A5D" w:rsidRPr="00FF29B8">
        <w:t>(</w:t>
      </w:r>
      <w:r w:rsidR="003D132D" w:rsidRPr="00FF29B8">
        <w:t>T2 e B2</w:t>
      </w:r>
      <w:r w:rsidR="00A721F4" w:rsidRPr="00FF29B8">
        <w:t>)</w:t>
      </w:r>
      <w:r w:rsidR="008C3352" w:rsidRPr="00FF29B8">
        <w:t xml:space="preserve">, </w:t>
      </w:r>
      <w:r w:rsidR="00F63F57" w:rsidRPr="00FF29B8">
        <w:t xml:space="preserve">aplicar 440Vca </w:t>
      </w:r>
      <w:r w:rsidR="008C3352" w:rsidRPr="00FF29B8">
        <w:t>nos modelos 380...480V</w:t>
      </w:r>
      <w:r w:rsidR="00A721F4" w:rsidRPr="00FF29B8">
        <w:t xml:space="preserve"> (T4)</w:t>
      </w:r>
      <w:r w:rsidR="00E00885">
        <w:t xml:space="preserve">, </w:t>
      </w:r>
      <w:r w:rsidR="004734C1" w:rsidRPr="004E2AAC">
        <w:t>aplicar 575Vca nos modelos 500...600V (T5)</w:t>
      </w:r>
      <w:r w:rsidR="00FD4118">
        <w:t>.</w:t>
      </w:r>
    </w:p>
    <w:p w14:paraId="32EC9FA9" w14:textId="77777777" w:rsidR="003703D5" w:rsidRPr="00FF29B8" w:rsidRDefault="003D132D" w:rsidP="00FE744D">
      <w:pPr>
        <w:pStyle w:val="PargrafodaLista"/>
        <w:numPr>
          <w:ilvl w:val="1"/>
          <w:numId w:val="8"/>
        </w:numPr>
      </w:pPr>
      <w:r w:rsidRPr="00FF29B8">
        <w:t>Nos inversores 200...240V com entrada monofásica (B2), alimentar inversor c/ tensão monofásica. Nos demais inversores usar alimentação trifásica.</w:t>
      </w:r>
    </w:p>
    <w:p w14:paraId="3AB5F6E7" w14:textId="740572BD" w:rsidR="00FF29B8" w:rsidRPr="006A04C5" w:rsidRDefault="00FF29B8" w:rsidP="005C0F33">
      <w:pPr>
        <w:pStyle w:val="PargrafodaLista"/>
        <w:numPr>
          <w:ilvl w:val="0"/>
          <w:numId w:val="8"/>
        </w:numPr>
        <w:ind w:left="709" w:hanging="283"/>
      </w:pPr>
      <w:r w:rsidRPr="006A04C5">
        <w:t>Quando for mencionado em ligar a alimentação externa, aplicar 24V±10% (21,6V..26,4V) em Vin (Positivo, XC</w:t>
      </w:r>
      <w:r w:rsidR="006A04C5" w:rsidRPr="006A04C5">
        <w:t>2</w:t>
      </w:r>
      <w:r w:rsidRPr="006A04C5">
        <w:t>:</w:t>
      </w:r>
      <w:r w:rsidR="006A04C5" w:rsidRPr="006A04C5">
        <w:t>20</w:t>
      </w:r>
      <w:r w:rsidRPr="006A04C5">
        <w:t>) e GND (negativo, XC</w:t>
      </w:r>
      <w:r w:rsidR="006A04C5" w:rsidRPr="006A04C5">
        <w:t>2</w:t>
      </w:r>
      <w:r w:rsidRPr="006A04C5">
        <w:t>:</w:t>
      </w:r>
      <w:r w:rsidR="006A04C5" w:rsidRPr="006A04C5">
        <w:t>1</w:t>
      </w:r>
      <w:r w:rsidRPr="006A04C5">
        <w:t>8)</w:t>
      </w:r>
    </w:p>
    <w:p w14:paraId="71CDD3F5" w14:textId="77777777" w:rsidR="007B7675" w:rsidRPr="006A04C5" w:rsidRDefault="007B7675" w:rsidP="005C0F33">
      <w:pPr>
        <w:pStyle w:val="PargrafodaLista"/>
        <w:numPr>
          <w:ilvl w:val="0"/>
          <w:numId w:val="8"/>
        </w:numPr>
        <w:ind w:left="709" w:hanging="283"/>
      </w:pPr>
      <w:r w:rsidRPr="006A04C5">
        <w:t>Se for mencionado apenas ligar o inversor, pode ser pela rede CA ou pela alimentação externa do controle.</w:t>
      </w:r>
    </w:p>
    <w:p w14:paraId="00494842" w14:textId="77777777" w:rsidR="00FF29B8" w:rsidRPr="00FF29B8" w:rsidRDefault="00FF29B8" w:rsidP="00FF29B8"/>
    <w:p w14:paraId="1665AEF9" w14:textId="77777777" w:rsidR="00FF29B8" w:rsidRPr="006D25A7" w:rsidRDefault="00FF29B8" w:rsidP="006D25A7">
      <w:pPr>
        <w:pStyle w:val="Ttulo2"/>
      </w:pPr>
      <w:r w:rsidRPr="006D25A7">
        <w:t>Lista de testes do controle</w:t>
      </w:r>
    </w:p>
    <w:p w14:paraId="55F63344" w14:textId="77777777" w:rsidR="00FF29B8" w:rsidRPr="00FF29B8" w:rsidRDefault="00FF29B8" w:rsidP="00FF29B8"/>
    <w:p w14:paraId="6119915F" w14:textId="77777777" w:rsidR="00FF29B8" w:rsidRPr="006D25A7" w:rsidRDefault="00FF29B8" w:rsidP="006D25A7">
      <w:pPr>
        <w:pStyle w:val="Ttulo3"/>
      </w:pPr>
      <w:r w:rsidRPr="006D25A7">
        <w:t>Teste da alimentação externa do controle</w:t>
      </w:r>
    </w:p>
    <w:p w14:paraId="2CEADB7B" w14:textId="514B0FA5" w:rsidR="00FF29B8" w:rsidRPr="00FF29B8" w:rsidRDefault="00FF29B8" w:rsidP="00FE744D">
      <w:pPr>
        <w:pStyle w:val="PargrafodaLista"/>
        <w:numPr>
          <w:ilvl w:val="0"/>
          <w:numId w:val="9"/>
        </w:numPr>
      </w:pPr>
      <w:r w:rsidRPr="00FF29B8">
        <w:t xml:space="preserve">Energizar o inversor através da alimentação externa de 24V±10% (21,6V..26,4V) (Positivo em </w:t>
      </w:r>
      <w:r w:rsidR="006A04C5" w:rsidRPr="006A04C5">
        <w:t>XC2:20</w:t>
      </w:r>
      <w:r w:rsidR="006A04C5">
        <w:t xml:space="preserve"> </w:t>
      </w:r>
      <w:r w:rsidRPr="00FF29B8">
        <w:t xml:space="preserve">– Vin e negativo em </w:t>
      </w:r>
      <w:r w:rsidR="006A04C5" w:rsidRPr="006A04C5">
        <w:t>XC2:18</w:t>
      </w:r>
      <w:r w:rsidR="006A04C5">
        <w:t xml:space="preserve"> </w:t>
      </w:r>
      <w:r w:rsidRPr="00FF29B8">
        <w:t xml:space="preserve">- GND), verificar que o controle energiza normalmente e que a HMI opera sem falhas. </w:t>
      </w:r>
    </w:p>
    <w:p w14:paraId="48F2BBB9" w14:textId="77777777" w:rsidR="00FF29B8" w:rsidRDefault="00FF29B8" w:rsidP="00FE744D">
      <w:pPr>
        <w:pStyle w:val="PargrafodaLista"/>
        <w:numPr>
          <w:ilvl w:val="0"/>
          <w:numId w:val="9"/>
        </w:numPr>
      </w:pPr>
      <w:r w:rsidRPr="00FF29B8">
        <w:t>Remover a alimentação externa do controle.</w:t>
      </w:r>
    </w:p>
    <w:p w14:paraId="68FA8117" w14:textId="77777777" w:rsidR="005C0F33" w:rsidRPr="00FF29B8" w:rsidRDefault="005C0F33" w:rsidP="005C0F33">
      <w:pPr>
        <w:pStyle w:val="PargrafodaLista"/>
        <w:ind w:firstLine="0"/>
      </w:pPr>
    </w:p>
    <w:p w14:paraId="23189155" w14:textId="77777777" w:rsidR="00FF29B8" w:rsidRPr="00FF29B8" w:rsidRDefault="00FF29B8" w:rsidP="006D25A7">
      <w:pPr>
        <w:pStyle w:val="Ttulo3"/>
      </w:pPr>
      <w:r w:rsidRPr="00FF29B8">
        <w:t xml:space="preserve">Teste da fonte de 24V </w:t>
      </w:r>
    </w:p>
    <w:p w14:paraId="008C3DA7" w14:textId="59BE5DB4" w:rsidR="00FF29B8" w:rsidRPr="00FF29B8" w:rsidRDefault="00FF29B8" w:rsidP="00FE744D">
      <w:pPr>
        <w:pStyle w:val="PargrafodaLista"/>
        <w:numPr>
          <w:ilvl w:val="0"/>
          <w:numId w:val="10"/>
        </w:numPr>
      </w:pPr>
      <w:r w:rsidRPr="00FF29B8">
        <w:t xml:space="preserve">Aplicar </w:t>
      </w:r>
      <w:r w:rsidR="006A04C5">
        <w:t>25</w:t>
      </w:r>
      <w:r w:rsidRPr="006D25A7">
        <w:t xml:space="preserve">0mA </w:t>
      </w:r>
      <w:r w:rsidRPr="00FF29B8">
        <w:t>de carga na fonte de +24V disponível para o usuário</w:t>
      </w:r>
      <w:r w:rsidR="006A04C5">
        <w:t xml:space="preserve"> </w:t>
      </w:r>
      <w:r w:rsidR="006A04C5" w:rsidRPr="00FF29B8">
        <w:t xml:space="preserve">(Positivo em </w:t>
      </w:r>
      <w:r w:rsidR="006A04C5" w:rsidRPr="006A04C5">
        <w:t>XC2:</w:t>
      </w:r>
      <w:r w:rsidR="006A04C5">
        <w:t xml:space="preserve">19 </w:t>
      </w:r>
      <w:r w:rsidR="006A04C5" w:rsidRPr="00FF29B8">
        <w:t xml:space="preserve">– Vin e negativo em </w:t>
      </w:r>
      <w:r w:rsidR="006A04C5" w:rsidRPr="006A04C5">
        <w:t>XC2:18</w:t>
      </w:r>
      <w:r w:rsidR="006A04C5">
        <w:t xml:space="preserve"> </w:t>
      </w:r>
      <w:r w:rsidR="006A04C5" w:rsidRPr="00FF29B8">
        <w:t>- GND)</w:t>
      </w:r>
      <w:r w:rsidRPr="00FF29B8">
        <w:t xml:space="preserve">. </w:t>
      </w:r>
    </w:p>
    <w:p w14:paraId="1F25E5FE" w14:textId="77777777" w:rsidR="00FF29B8" w:rsidRDefault="006D25A7" w:rsidP="00FE744D">
      <w:pPr>
        <w:pStyle w:val="PargrafodaLista"/>
        <w:numPr>
          <w:ilvl w:val="0"/>
          <w:numId w:val="10"/>
        </w:numPr>
      </w:pPr>
      <w:r>
        <w:t>Ligar a alimentação CA</w:t>
      </w:r>
      <w:r w:rsidR="00FF29B8" w:rsidRPr="00FF29B8">
        <w:t>, verificar que a tensão na fonte de +24V se encontra na faixa de 24V±10% (21,6V..26,4V)</w:t>
      </w:r>
    </w:p>
    <w:p w14:paraId="0BF50F34" w14:textId="77777777" w:rsidR="00C76CF7" w:rsidRDefault="00C76CF7" w:rsidP="00C76CF7">
      <w:pPr>
        <w:ind w:firstLine="0"/>
      </w:pPr>
    </w:p>
    <w:p w14:paraId="5354F945" w14:textId="77777777" w:rsidR="00C76CF7" w:rsidRPr="00FF29B8" w:rsidRDefault="00C76CF7" w:rsidP="00C76CF7">
      <w:pPr>
        <w:pStyle w:val="Ttulo3"/>
      </w:pPr>
      <w:r w:rsidRPr="00FF29B8">
        <w:t>Gravação do firmware</w:t>
      </w:r>
    </w:p>
    <w:p w14:paraId="7DEBB72C" w14:textId="485AF9F2" w:rsidR="00C76CF7" w:rsidRPr="00FF29B8" w:rsidRDefault="00C76CF7" w:rsidP="00C76CF7">
      <w:r w:rsidRPr="00FF29B8">
        <w:t>O documento com os arquivos de gravação do firmware do inversor v</w:t>
      </w:r>
      <w:r w:rsidR="000F13AF">
        <w:t>ai estar atrelado</w:t>
      </w:r>
      <w:r w:rsidRPr="00FF29B8">
        <w:t xml:space="preserve"> ao item SAP do produto. Para atualizar o firmware do inversor, seguir o seguinte procedimento:</w:t>
      </w:r>
    </w:p>
    <w:p w14:paraId="2B56B9F3" w14:textId="493CBC32" w:rsidR="00C76CF7" w:rsidRPr="00FF29B8" w:rsidRDefault="00C76CF7" w:rsidP="00FE744D">
      <w:pPr>
        <w:pStyle w:val="PargrafodaLista"/>
        <w:numPr>
          <w:ilvl w:val="0"/>
          <w:numId w:val="12"/>
        </w:numPr>
      </w:pPr>
      <w:r w:rsidRPr="00FF29B8">
        <w:t xml:space="preserve">Para gravar usando </w:t>
      </w:r>
      <w:proofErr w:type="gramStart"/>
      <w:r w:rsidRPr="00FF29B8">
        <w:t>o</w:t>
      </w:r>
      <w:r w:rsidR="002725D9">
        <w:t xml:space="preserve"> </w:t>
      </w:r>
      <w:r w:rsidRPr="00FF29B8">
        <w:t>ethernet/RS</w:t>
      </w:r>
      <w:proofErr w:type="gramEnd"/>
      <w:r w:rsidRPr="00FF29B8">
        <w:t>-485</w:t>
      </w:r>
    </w:p>
    <w:p w14:paraId="39286D94" w14:textId="77777777" w:rsidR="00C76CF7" w:rsidRPr="00FF29B8" w:rsidRDefault="00C76CF7" w:rsidP="00FE744D">
      <w:pPr>
        <w:pStyle w:val="PargrafodaLista"/>
        <w:numPr>
          <w:ilvl w:val="1"/>
          <w:numId w:val="12"/>
        </w:numPr>
      </w:pPr>
      <w:r>
        <w:t>Ligar a alimentação CA</w:t>
      </w:r>
    </w:p>
    <w:p w14:paraId="5F00997C" w14:textId="77777777" w:rsidR="00C76CF7" w:rsidRPr="00FF29B8" w:rsidRDefault="00C76CF7" w:rsidP="00FE744D">
      <w:pPr>
        <w:pStyle w:val="PargrafodaLista"/>
        <w:numPr>
          <w:ilvl w:val="1"/>
          <w:numId w:val="12"/>
        </w:numPr>
      </w:pPr>
      <w:r w:rsidRPr="00FF29B8">
        <w:t xml:space="preserve">Com o WEG WPS ou software preparado para isso, conectar ao inversor e fazer download do pacote de arquivos do </w:t>
      </w:r>
      <w:proofErr w:type="spellStart"/>
      <w:r w:rsidRPr="00FF29B8">
        <w:t>wps</w:t>
      </w:r>
      <w:proofErr w:type="spellEnd"/>
      <w:r w:rsidRPr="00FF29B8">
        <w:t>.</w:t>
      </w:r>
    </w:p>
    <w:p w14:paraId="350D1844" w14:textId="77777777" w:rsidR="00C76CF7" w:rsidRPr="00FF29B8" w:rsidRDefault="00C76CF7" w:rsidP="00FE744D">
      <w:pPr>
        <w:pStyle w:val="PargrafodaLista"/>
        <w:numPr>
          <w:ilvl w:val="1"/>
          <w:numId w:val="12"/>
        </w:numPr>
      </w:pPr>
      <w:r>
        <w:t>Desligar a alimentação CA</w:t>
      </w:r>
    </w:p>
    <w:p w14:paraId="5268C9F6" w14:textId="77777777" w:rsidR="00C76CF7" w:rsidRPr="00FF29B8" w:rsidRDefault="00C76CF7" w:rsidP="00FE744D">
      <w:pPr>
        <w:pStyle w:val="PargrafodaLista"/>
        <w:numPr>
          <w:ilvl w:val="1"/>
          <w:numId w:val="12"/>
        </w:numPr>
      </w:pPr>
      <w:proofErr w:type="spellStart"/>
      <w:r w:rsidRPr="00FF29B8">
        <w:t>Re-</w:t>
      </w:r>
      <w:r>
        <w:t>ligar</w:t>
      </w:r>
      <w:proofErr w:type="spellEnd"/>
      <w:r>
        <w:t xml:space="preserve"> a alimentação CA</w:t>
      </w:r>
    </w:p>
    <w:p w14:paraId="1918B35E" w14:textId="77777777" w:rsidR="00C76CF7" w:rsidRDefault="00C76CF7" w:rsidP="00FE744D">
      <w:pPr>
        <w:pStyle w:val="PargrafodaLista"/>
        <w:numPr>
          <w:ilvl w:val="1"/>
          <w:numId w:val="12"/>
        </w:numPr>
      </w:pPr>
      <w:r w:rsidRPr="00FF29B8">
        <w:t>Verificar que o inversor termina de energizar sem erros</w:t>
      </w:r>
    </w:p>
    <w:p w14:paraId="63A5DE2F" w14:textId="77777777" w:rsidR="00C76CF7" w:rsidRPr="00FF29B8" w:rsidRDefault="00C76CF7" w:rsidP="00C76CF7">
      <w:pPr>
        <w:pStyle w:val="PargrafodaLista"/>
      </w:pPr>
    </w:p>
    <w:p w14:paraId="6D49A463" w14:textId="662D435A" w:rsidR="00C76CF7" w:rsidRPr="00C76CF7" w:rsidRDefault="00C76CF7" w:rsidP="00C76CF7">
      <w:pPr>
        <w:ind w:firstLine="0"/>
      </w:pPr>
      <w:r w:rsidRPr="00C76CF7">
        <w:rPr>
          <w:b/>
          <w:bCs/>
        </w:rPr>
        <w:t>Nota</w:t>
      </w:r>
      <w:r>
        <w:t xml:space="preserve">: A gravação do modelo e atualização do firmware podem ser feitas ao mesmo tempo, basta copiar o arquivo do modelo do inversor para </w:t>
      </w:r>
      <w:r w:rsidR="006A04C5">
        <w:t xml:space="preserve">a </w:t>
      </w:r>
      <w:r>
        <w:t>mesma pasta que será carregada no WPS.</w:t>
      </w:r>
    </w:p>
    <w:p w14:paraId="3D3458B6" w14:textId="77777777" w:rsidR="00C76CF7" w:rsidRPr="00FF29B8" w:rsidRDefault="00C76CF7" w:rsidP="00C76CF7">
      <w:pPr>
        <w:ind w:firstLine="0"/>
      </w:pPr>
    </w:p>
    <w:p w14:paraId="1C3C0394" w14:textId="77777777" w:rsidR="00FF29B8" w:rsidRDefault="00FF29B8" w:rsidP="006D25A7">
      <w:pPr>
        <w:pStyle w:val="Ttulo3"/>
      </w:pPr>
      <w:r w:rsidRPr="00FF29B8">
        <w:lastRenderedPageBreak/>
        <w:t>Gravação do modelo</w:t>
      </w:r>
    </w:p>
    <w:p w14:paraId="59BA9DA7" w14:textId="77777777" w:rsidR="006A04C5" w:rsidRDefault="00FF29B8" w:rsidP="006A04C5">
      <w:pPr>
        <w:ind w:firstLine="360"/>
      </w:pPr>
      <w:r w:rsidRPr="00FF29B8">
        <w:t>O documento com os arquivos de gravação do modelo</w:t>
      </w:r>
      <w:r w:rsidR="00254DE1">
        <w:t xml:space="preserve"> do inversor vai estar atrelado</w:t>
      </w:r>
      <w:r w:rsidRPr="00FF29B8">
        <w:t xml:space="preserve"> ao item SAP do produto</w:t>
      </w:r>
      <w:r w:rsidR="006D25A7">
        <w:t xml:space="preserve"> (Item base)</w:t>
      </w:r>
      <w:r w:rsidRPr="00FF29B8">
        <w:t xml:space="preserve">. </w:t>
      </w:r>
    </w:p>
    <w:p w14:paraId="31F01BA8" w14:textId="2570214F" w:rsidR="00FF29B8" w:rsidRPr="00FF29B8" w:rsidRDefault="00FF29B8" w:rsidP="006A04C5">
      <w:pPr>
        <w:ind w:firstLine="360"/>
      </w:pPr>
      <w:r w:rsidRPr="00FF29B8">
        <w:t xml:space="preserve">Para gravar usando </w:t>
      </w:r>
      <w:proofErr w:type="gramStart"/>
      <w:r w:rsidRPr="00FF29B8">
        <w:t>o ethernet/RS</w:t>
      </w:r>
      <w:proofErr w:type="gramEnd"/>
      <w:r w:rsidRPr="00FF29B8">
        <w:t>-485</w:t>
      </w:r>
    </w:p>
    <w:p w14:paraId="6361CDF7" w14:textId="77777777" w:rsidR="00FF29B8" w:rsidRPr="00FF29B8" w:rsidRDefault="00FF29B8" w:rsidP="00FE744D">
      <w:pPr>
        <w:pStyle w:val="PargrafodaLista"/>
        <w:numPr>
          <w:ilvl w:val="1"/>
          <w:numId w:val="11"/>
        </w:numPr>
      </w:pPr>
      <w:r w:rsidRPr="00FF29B8">
        <w:t>Energizar o inversor</w:t>
      </w:r>
    </w:p>
    <w:p w14:paraId="3A275B54" w14:textId="1658C124" w:rsidR="00FF29B8" w:rsidRPr="00FF29B8" w:rsidRDefault="00FF29B8" w:rsidP="00FE744D">
      <w:pPr>
        <w:pStyle w:val="PargrafodaLista"/>
        <w:numPr>
          <w:ilvl w:val="1"/>
          <w:numId w:val="11"/>
        </w:numPr>
      </w:pPr>
      <w:r w:rsidRPr="00FF29B8">
        <w:t>Com o WEG WPS ou software preparado para isso, conectar ao inversor e fazer download do arquivo “</w:t>
      </w:r>
      <w:proofErr w:type="spellStart"/>
      <w:r w:rsidR="006A04C5">
        <w:t>XXXXX.xxx</w:t>
      </w:r>
      <w:proofErr w:type="spellEnd"/>
      <w:r w:rsidRPr="00FF29B8">
        <w:t>”.</w:t>
      </w:r>
    </w:p>
    <w:p w14:paraId="12E7788A" w14:textId="77777777" w:rsidR="00FF29B8" w:rsidRPr="00FF29B8" w:rsidRDefault="00FF29B8" w:rsidP="00FE744D">
      <w:pPr>
        <w:pStyle w:val="PargrafodaLista"/>
        <w:numPr>
          <w:ilvl w:val="1"/>
          <w:numId w:val="11"/>
        </w:numPr>
      </w:pPr>
      <w:r w:rsidRPr="00FF29B8">
        <w:t>Desligar o inversor</w:t>
      </w:r>
    </w:p>
    <w:p w14:paraId="55080380" w14:textId="77777777" w:rsidR="00FF29B8" w:rsidRPr="00FF29B8" w:rsidRDefault="00FF29B8" w:rsidP="00FE744D">
      <w:pPr>
        <w:pStyle w:val="PargrafodaLista"/>
        <w:numPr>
          <w:ilvl w:val="1"/>
          <w:numId w:val="11"/>
        </w:numPr>
      </w:pPr>
      <w:proofErr w:type="spellStart"/>
      <w:r w:rsidRPr="00FF29B8">
        <w:t>Re-Energizar</w:t>
      </w:r>
      <w:proofErr w:type="spellEnd"/>
      <w:r w:rsidRPr="00FF29B8">
        <w:t xml:space="preserve"> o inversor</w:t>
      </w:r>
    </w:p>
    <w:p w14:paraId="2F7B1646" w14:textId="77777777" w:rsidR="00FF29B8" w:rsidRPr="00FF29B8" w:rsidRDefault="00FF29B8" w:rsidP="00FE744D">
      <w:pPr>
        <w:pStyle w:val="PargrafodaLista"/>
        <w:numPr>
          <w:ilvl w:val="1"/>
          <w:numId w:val="11"/>
        </w:numPr>
      </w:pPr>
      <w:r w:rsidRPr="00FF29B8">
        <w:t>Realizar o padrão de fábrica</w:t>
      </w:r>
    </w:p>
    <w:p w14:paraId="20124DEE" w14:textId="4352B20B" w:rsidR="00FF29B8" w:rsidRPr="00FF29B8" w:rsidRDefault="00FF29B8" w:rsidP="00FE744D">
      <w:pPr>
        <w:pStyle w:val="PargrafodaLista"/>
        <w:numPr>
          <w:ilvl w:val="1"/>
          <w:numId w:val="11"/>
        </w:numPr>
      </w:pPr>
      <w:r w:rsidRPr="00FF29B8">
        <w:t xml:space="preserve">Verificar </w:t>
      </w:r>
      <w:r w:rsidR="006A04C5">
        <w:t>no parâmetro</w:t>
      </w:r>
      <w:r w:rsidRPr="00FF29B8">
        <w:t xml:space="preserve"> </w:t>
      </w:r>
      <w:proofErr w:type="spellStart"/>
      <w:r w:rsidR="006A04C5">
        <w:t>Pxxxx</w:t>
      </w:r>
      <w:proofErr w:type="spellEnd"/>
      <w:r w:rsidR="006A04C5">
        <w:t xml:space="preserve"> </w:t>
      </w:r>
      <w:r w:rsidRPr="00FF29B8">
        <w:t>se o modelo identificado está correto</w:t>
      </w:r>
    </w:p>
    <w:p w14:paraId="59E71D2B" w14:textId="77777777" w:rsidR="00FF29B8" w:rsidRPr="00FF29B8" w:rsidRDefault="00FF29B8" w:rsidP="006A04C5">
      <w:pPr>
        <w:ind w:firstLine="0"/>
      </w:pPr>
    </w:p>
    <w:p w14:paraId="1256DEA7" w14:textId="56851D8C" w:rsidR="00FF29B8" w:rsidRDefault="00FF29B8" w:rsidP="00AD4949">
      <w:pPr>
        <w:pStyle w:val="Ttulo3"/>
      </w:pPr>
      <w:r w:rsidRPr="00FF29B8">
        <w:t>Gravação do número de série do inversor</w:t>
      </w:r>
    </w:p>
    <w:p w14:paraId="29A872F4" w14:textId="77777777" w:rsidR="00AD4949" w:rsidRPr="00AD4949" w:rsidRDefault="00AD4949" w:rsidP="00AD4949">
      <w:r>
        <w:t xml:space="preserve">Com a rede CA ligada, gravar o número de série do inversor usando comandos </w:t>
      </w:r>
      <w:proofErr w:type="spellStart"/>
      <w:r>
        <w:t>Modbus</w:t>
      </w:r>
      <w:proofErr w:type="spellEnd"/>
      <w:r>
        <w:t>:</w:t>
      </w:r>
    </w:p>
    <w:p w14:paraId="3E4EBCA7" w14:textId="77777777" w:rsidR="00FF29B8" w:rsidRDefault="00FF29B8" w:rsidP="005C0F33">
      <w:pPr>
        <w:pStyle w:val="PargrafodaLista"/>
        <w:keepNext/>
        <w:numPr>
          <w:ilvl w:val="0"/>
          <w:numId w:val="14"/>
        </w:numPr>
        <w:ind w:left="709" w:hanging="283"/>
      </w:pPr>
      <w:r w:rsidRPr="00FF29B8">
        <w:t xml:space="preserve">Comando </w:t>
      </w:r>
      <w:proofErr w:type="spellStart"/>
      <w:r w:rsidRPr="00FF29B8">
        <w:t>Modbus</w:t>
      </w:r>
      <w:proofErr w:type="spellEnd"/>
    </w:p>
    <w:tbl>
      <w:tblPr>
        <w:tblStyle w:val="Tabelacomgrade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850"/>
        <w:gridCol w:w="950"/>
      </w:tblGrid>
      <w:tr w:rsidR="00AD4949" w:rsidRPr="00AD4949" w14:paraId="163A4CAC" w14:textId="77777777" w:rsidTr="00AD4949">
        <w:trPr>
          <w:jc w:val="center"/>
        </w:trPr>
        <w:tc>
          <w:tcPr>
            <w:tcW w:w="1271" w:type="dxa"/>
          </w:tcPr>
          <w:p w14:paraId="6DA82D7B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Byte</w:t>
            </w:r>
          </w:p>
        </w:tc>
        <w:tc>
          <w:tcPr>
            <w:tcW w:w="3544" w:type="dxa"/>
          </w:tcPr>
          <w:p w14:paraId="67E5A737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Descrição</w:t>
            </w:r>
          </w:p>
        </w:tc>
        <w:tc>
          <w:tcPr>
            <w:tcW w:w="850" w:type="dxa"/>
          </w:tcPr>
          <w:p w14:paraId="704CD998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Escrita</w:t>
            </w:r>
          </w:p>
        </w:tc>
        <w:tc>
          <w:tcPr>
            <w:tcW w:w="950" w:type="dxa"/>
          </w:tcPr>
          <w:p w14:paraId="4F449CA5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Leitura</w:t>
            </w:r>
          </w:p>
        </w:tc>
      </w:tr>
      <w:tr w:rsidR="00AD4949" w:rsidRPr="00AD4949" w14:paraId="7EC4D524" w14:textId="77777777" w:rsidTr="00AD4949">
        <w:trPr>
          <w:jc w:val="center"/>
        </w:trPr>
        <w:tc>
          <w:tcPr>
            <w:tcW w:w="1271" w:type="dxa"/>
          </w:tcPr>
          <w:p w14:paraId="559C1715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</w:t>
            </w:r>
          </w:p>
        </w:tc>
        <w:tc>
          <w:tcPr>
            <w:tcW w:w="3544" w:type="dxa"/>
          </w:tcPr>
          <w:p w14:paraId="602E6E19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Função</w:t>
            </w:r>
          </w:p>
        </w:tc>
        <w:tc>
          <w:tcPr>
            <w:tcW w:w="850" w:type="dxa"/>
          </w:tcPr>
          <w:p w14:paraId="70429D61" w14:textId="1608AF69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  <w:tc>
          <w:tcPr>
            <w:tcW w:w="950" w:type="dxa"/>
          </w:tcPr>
          <w:p w14:paraId="469C8C72" w14:textId="1EDA343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</w:tr>
      <w:tr w:rsidR="00AD4949" w:rsidRPr="00AD4949" w14:paraId="4156BBFA" w14:textId="77777777" w:rsidTr="00AD4949">
        <w:trPr>
          <w:jc w:val="center"/>
        </w:trPr>
        <w:tc>
          <w:tcPr>
            <w:tcW w:w="1271" w:type="dxa"/>
          </w:tcPr>
          <w:p w14:paraId="6031BD36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1</w:t>
            </w:r>
          </w:p>
        </w:tc>
        <w:tc>
          <w:tcPr>
            <w:tcW w:w="3544" w:type="dxa"/>
          </w:tcPr>
          <w:p w14:paraId="6F34B9A0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Acesso</w:t>
            </w:r>
          </w:p>
        </w:tc>
        <w:tc>
          <w:tcPr>
            <w:tcW w:w="850" w:type="dxa"/>
          </w:tcPr>
          <w:p w14:paraId="54C21660" w14:textId="65EAF684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  <w:tc>
          <w:tcPr>
            <w:tcW w:w="950" w:type="dxa"/>
          </w:tcPr>
          <w:p w14:paraId="34E14667" w14:textId="47A2C7D0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</w:tr>
      <w:tr w:rsidR="00AD4949" w:rsidRPr="00AD4949" w14:paraId="2B3E8C37" w14:textId="77777777" w:rsidTr="00AD4949">
        <w:trPr>
          <w:jc w:val="center"/>
        </w:trPr>
        <w:tc>
          <w:tcPr>
            <w:tcW w:w="1271" w:type="dxa"/>
          </w:tcPr>
          <w:p w14:paraId="37764880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2</w:t>
            </w:r>
          </w:p>
        </w:tc>
        <w:tc>
          <w:tcPr>
            <w:tcW w:w="3544" w:type="dxa"/>
          </w:tcPr>
          <w:p w14:paraId="4FC838CE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Inversor 1 (+significativo)</w:t>
            </w:r>
          </w:p>
        </w:tc>
        <w:tc>
          <w:tcPr>
            <w:tcW w:w="850" w:type="dxa"/>
          </w:tcPr>
          <w:p w14:paraId="4F381CAA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  <w:tc>
          <w:tcPr>
            <w:tcW w:w="950" w:type="dxa"/>
          </w:tcPr>
          <w:p w14:paraId="36B079D4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AD4949" w:rsidRPr="00AD4949" w14:paraId="1BFB024C" w14:textId="77777777" w:rsidTr="00AD4949">
        <w:trPr>
          <w:jc w:val="center"/>
        </w:trPr>
        <w:tc>
          <w:tcPr>
            <w:tcW w:w="1271" w:type="dxa"/>
          </w:tcPr>
          <w:p w14:paraId="1995D76D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3</w:t>
            </w:r>
          </w:p>
        </w:tc>
        <w:tc>
          <w:tcPr>
            <w:tcW w:w="3544" w:type="dxa"/>
          </w:tcPr>
          <w:p w14:paraId="247621FA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Inversor 2</w:t>
            </w:r>
          </w:p>
        </w:tc>
        <w:tc>
          <w:tcPr>
            <w:tcW w:w="850" w:type="dxa"/>
          </w:tcPr>
          <w:p w14:paraId="63024232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  <w:tc>
          <w:tcPr>
            <w:tcW w:w="950" w:type="dxa"/>
          </w:tcPr>
          <w:p w14:paraId="68B251DA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AD4949" w:rsidRPr="00AD4949" w14:paraId="38395A09" w14:textId="77777777" w:rsidTr="00AD4949">
        <w:trPr>
          <w:jc w:val="center"/>
        </w:trPr>
        <w:tc>
          <w:tcPr>
            <w:tcW w:w="1271" w:type="dxa"/>
          </w:tcPr>
          <w:p w14:paraId="0793D8E2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4</w:t>
            </w:r>
          </w:p>
        </w:tc>
        <w:tc>
          <w:tcPr>
            <w:tcW w:w="3544" w:type="dxa"/>
          </w:tcPr>
          <w:p w14:paraId="4DF3FD37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Inversor 3</w:t>
            </w:r>
          </w:p>
        </w:tc>
        <w:tc>
          <w:tcPr>
            <w:tcW w:w="850" w:type="dxa"/>
          </w:tcPr>
          <w:p w14:paraId="2445F9C7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  <w:tc>
          <w:tcPr>
            <w:tcW w:w="950" w:type="dxa"/>
          </w:tcPr>
          <w:p w14:paraId="2B8C161E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AD4949" w:rsidRPr="00AD4949" w14:paraId="692D8DDC" w14:textId="77777777" w:rsidTr="00AD4949">
        <w:trPr>
          <w:jc w:val="center"/>
        </w:trPr>
        <w:tc>
          <w:tcPr>
            <w:tcW w:w="1271" w:type="dxa"/>
          </w:tcPr>
          <w:p w14:paraId="0B3FDCA5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5</w:t>
            </w:r>
          </w:p>
        </w:tc>
        <w:tc>
          <w:tcPr>
            <w:tcW w:w="3544" w:type="dxa"/>
          </w:tcPr>
          <w:p w14:paraId="2C006376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Inversor 4 (-significativo)</w:t>
            </w:r>
          </w:p>
        </w:tc>
        <w:tc>
          <w:tcPr>
            <w:tcW w:w="850" w:type="dxa"/>
          </w:tcPr>
          <w:p w14:paraId="25F45E37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  <w:tc>
          <w:tcPr>
            <w:tcW w:w="950" w:type="dxa"/>
          </w:tcPr>
          <w:p w14:paraId="2ACF2E3C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AD4949" w:rsidRPr="00AD4949" w14:paraId="318891A1" w14:textId="77777777" w:rsidTr="00AD4949">
        <w:trPr>
          <w:jc w:val="center"/>
        </w:trPr>
        <w:tc>
          <w:tcPr>
            <w:tcW w:w="1271" w:type="dxa"/>
          </w:tcPr>
          <w:p w14:paraId="13A81780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6</w:t>
            </w:r>
          </w:p>
        </w:tc>
        <w:tc>
          <w:tcPr>
            <w:tcW w:w="3544" w:type="dxa"/>
          </w:tcPr>
          <w:p w14:paraId="329A5687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Potência 1 (+significativo)</w:t>
            </w:r>
          </w:p>
        </w:tc>
        <w:tc>
          <w:tcPr>
            <w:tcW w:w="850" w:type="dxa"/>
          </w:tcPr>
          <w:p w14:paraId="65F64864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  <w:tc>
          <w:tcPr>
            <w:tcW w:w="950" w:type="dxa"/>
          </w:tcPr>
          <w:p w14:paraId="34440BE1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AD4949" w:rsidRPr="00AD4949" w14:paraId="512626B6" w14:textId="77777777" w:rsidTr="00AD4949">
        <w:trPr>
          <w:jc w:val="center"/>
        </w:trPr>
        <w:tc>
          <w:tcPr>
            <w:tcW w:w="1271" w:type="dxa"/>
          </w:tcPr>
          <w:p w14:paraId="5F478DA0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7</w:t>
            </w:r>
          </w:p>
        </w:tc>
        <w:tc>
          <w:tcPr>
            <w:tcW w:w="3544" w:type="dxa"/>
          </w:tcPr>
          <w:p w14:paraId="57111F8C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Potência 2</w:t>
            </w:r>
          </w:p>
        </w:tc>
        <w:tc>
          <w:tcPr>
            <w:tcW w:w="850" w:type="dxa"/>
          </w:tcPr>
          <w:p w14:paraId="46F41154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  <w:tc>
          <w:tcPr>
            <w:tcW w:w="950" w:type="dxa"/>
          </w:tcPr>
          <w:p w14:paraId="1C49AAB2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AD4949" w:rsidRPr="00AD4949" w14:paraId="1791F1A1" w14:textId="77777777" w:rsidTr="00AD4949">
        <w:trPr>
          <w:jc w:val="center"/>
        </w:trPr>
        <w:tc>
          <w:tcPr>
            <w:tcW w:w="1271" w:type="dxa"/>
          </w:tcPr>
          <w:p w14:paraId="3FA7E8DD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8</w:t>
            </w:r>
          </w:p>
        </w:tc>
        <w:tc>
          <w:tcPr>
            <w:tcW w:w="3544" w:type="dxa"/>
          </w:tcPr>
          <w:p w14:paraId="279D2A79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Potência 3</w:t>
            </w:r>
          </w:p>
        </w:tc>
        <w:tc>
          <w:tcPr>
            <w:tcW w:w="850" w:type="dxa"/>
          </w:tcPr>
          <w:p w14:paraId="537322AC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  <w:tc>
          <w:tcPr>
            <w:tcW w:w="950" w:type="dxa"/>
          </w:tcPr>
          <w:p w14:paraId="0305FB9A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AD4949" w:rsidRPr="00AD4949" w14:paraId="24D2BB19" w14:textId="77777777" w:rsidTr="00AD4949">
        <w:trPr>
          <w:jc w:val="center"/>
        </w:trPr>
        <w:tc>
          <w:tcPr>
            <w:tcW w:w="1271" w:type="dxa"/>
          </w:tcPr>
          <w:p w14:paraId="54EF672F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9</w:t>
            </w:r>
          </w:p>
        </w:tc>
        <w:tc>
          <w:tcPr>
            <w:tcW w:w="3544" w:type="dxa"/>
          </w:tcPr>
          <w:p w14:paraId="7F5661AB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Potência 4 (-significativo)</w:t>
            </w:r>
          </w:p>
        </w:tc>
        <w:tc>
          <w:tcPr>
            <w:tcW w:w="850" w:type="dxa"/>
          </w:tcPr>
          <w:p w14:paraId="2FEDD708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  <w:tc>
          <w:tcPr>
            <w:tcW w:w="950" w:type="dxa"/>
          </w:tcPr>
          <w:p w14:paraId="525F15C3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</w:tr>
    </w:tbl>
    <w:p w14:paraId="43607F14" w14:textId="77777777" w:rsidR="00AD4949" w:rsidRPr="00FF29B8" w:rsidRDefault="00AD4949" w:rsidP="00FF29B8"/>
    <w:p w14:paraId="67F809AA" w14:textId="77777777" w:rsidR="00FF29B8" w:rsidRPr="00FF29B8" w:rsidRDefault="00FF29B8" w:rsidP="005C0F33">
      <w:pPr>
        <w:pStyle w:val="PargrafodaLista"/>
        <w:keepNext/>
        <w:numPr>
          <w:ilvl w:val="0"/>
          <w:numId w:val="14"/>
        </w:numPr>
        <w:ind w:left="709" w:hanging="283"/>
      </w:pPr>
      <w:r w:rsidRPr="00FF29B8">
        <w:t>Resposta</w:t>
      </w:r>
    </w:p>
    <w:tbl>
      <w:tblPr>
        <w:tblStyle w:val="Tabelacomgrade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72"/>
        <w:gridCol w:w="809"/>
        <w:gridCol w:w="992"/>
      </w:tblGrid>
      <w:tr w:rsidR="00AD4949" w:rsidRPr="00AD4949" w14:paraId="20BB7C12" w14:textId="77777777" w:rsidTr="00013FDA">
        <w:trPr>
          <w:jc w:val="center"/>
        </w:trPr>
        <w:tc>
          <w:tcPr>
            <w:tcW w:w="1271" w:type="dxa"/>
          </w:tcPr>
          <w:p w14:paraId="3197B213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Byte</w:t>
            </w:r>
          </w:p>
        </w:tc>
        <w:tc>
          <w:tcPr>
            <w:tcW w:w="3572" w:type="dxa"/>
          </w:tcPr>
          <w:p w14:paraId="23974B49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Descrição</w:t>
            </w:r>
          </w:p>
        </w:tc>
        <w:tc>
          <w:tcPr>
            <w:tcW w:w="809" w:type="dxa"/>
          </w:tcPr>
          <w:p w14:paraId="7E2FF4D3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Escrita</w:t>
            </w:r>
          </w:p>
        </w:tc>
        <w:tc>
          <w:tcPr>
            <w:tcW w:w="992" w:type="dxa"/>
          </w:tcPr>
          <w:p w14:paraId="10D04388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Leitura</w:t>
            </w:r>
          </w:p>
        </w:tc>
      </w:tr>
      <w:tr w:rsidR="00AD4949" w:rsidRPr="00AD4949" w14:paraId="19FD4106" w14:textId="77777777" w:rsidTr="00013FDA">
        <w:trPr>
          <w:jc w:val="center"/>
        </w:trPr>
        <w:tc>
          <w:tcPr>
            <w:tcW w:w="1271" w:type="dxa"/>
          </w:tcPr>
          <w:p w14:paraId="539372D7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</w:t>
            </w:r>
          </w:p>
        </w:tc>
        <w:tc>
          <w:tcPr>
            <w:tcW w:w="3572" w:type="dxa"/>
          </w:tcPr>
          <w:p w14:paraId="5AA973B3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Função</w:t>
            </w:r>
          </w:p>
        </w:tc>
        <w:tc>
          <w:tcPr>
            <w:tcW w:w="809" w:type="dxa"/>
          </w:tcPr>
          <w:p w14:paraId="31C892D0" w14:textId="75F4DB86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  <w:tc>
          <w:tcPr>
            <w:tcW w:w="992" w:type="dxa"/>
          </w:tcPr>
          <w:p w14:paraId="76B507E8" w14:textId="3BB7C4AF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</w:tr>
      <w:tr w:rsidR="00AD4949" w:rsidRPr="00AD4949" w14:paraId="6DAED898" w14:textId="77777777" w:rsidTr="00013FDA">
        <w:trPr>
          <w:jc w:val="center"/>
        </w:trPr>
        <w:tc>
          <w:tcPr>
            <w:tcW w:w="1271" w:type="dxa"/>
          </w:tcPr>
          <w:p w14:paraId="23B452D5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1</w:t>
            </w:r>
          </w:p>
        </w:tc>
        <w:tc>
          <w:tcPr>
            <w:tcW w:w="3572" w:type="dxa"/>
          </w:tcPr>
          <w:p w14:paraId="57DA6C13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Acesso</w:t>
            </w:r>
          </w:p>
        </w:tc>
        <w:tc>
          <w:tcPr>
            <w:tcW w:w="809" w:type="dxa"/>
          </w:tcPr>
          <w:p w14:paraId="717105AB" w14:textId="5E7EAB91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  <w:tc>
          <w:tcPr>
            <w:tcW w:w="992" w:type="dxa"/>
          </w:tcPr>
          <w:p w14:paraId="17F35920" w14:textId="3CA092D4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</w:tr>
      <w:tr w:rsidR="00AD4949" w:rsidRPr="00AD4949" w14:paraId="0E35B7DF" w14:textId="77777777" w:rsidTr="00013FDA">
        <w:trPr>
          <w:jc w:val="center"/>
        </w:trPr>
        <w:tc>
          <w:tcPr>
            <w:tcW w:w="1271" w:type="dxa"/>
          </w:tcPr>
          <w:p w14:paraId="67B8335B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2</w:t>
            </w:r>
          </w:p>
        </w:tc>
        <w:tc>
          <w:tcPr>
            <w:tcW w:w="3572" w:type="dxa"/>
          </w:tcPr>
          <w:p w14:paraId="209718E1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Inversor 1 (+significativo)</w:t>
            </w:r>
          </w:p>
        </w:tc>
        <w:tc>
          <w:tcPr>
            <w:tcW w:w="809" w:type="dxa"/>
          </w:tcPr>
          <w:p w14:paraId="5FA23C04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6DE53BD8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</w:tr>
      <w:tr w:rsidR="00AD4949" w:rsidRPr="00AD4949" w14:paraId="32DF9F77" w14:textId="77777777" w:rsidTr="00013FDA">
        <w:trPr>
          <w:jc w:val="center"/>
        </w:trPr>
        <w:tc>
          <w:tcPr>
            <w:tcW w:w="1271" w:type="dxa"/>
          </w:tcPr>
          <w:p w14:paraId="3DDB96CA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3</w:t>
            </w:r>
          </w:p>
        </w:tc>
        <w:tc>
          <w:tcPr>
            <w:tcW w:w="3572" w:type="dxa"/>
          </w:tcPr>
          <w:p w14:paraId="2C34A6BD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Inversor 2</w:t>
            </w:r>
          </w:p>
        </w:tc>
        <w:tc>
          <w:tcPr>
            <w:tcW w:w="809" w:type="dxa"/>
          </w:tcPr>
          <w:p w14:paraId="7AED74F4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02AC9BBF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</w:tr>
      <w:tr w:rsidR="00AD4949" w:rsidRPr="00AD4949" w14:paraId="3A34EBD9" w14:textId="77777777" w:rsidTr="00013FDA">
        <w:trPr>
          <w:jc w:val="center"/>
        </w:trPr>
        <w:tc>
          <w:tcPr>
            <w:tcW w:w="1271" w:type="dxa"/>
          </w:tcPr>
          <w:p w14:paraId="47F57119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4</w:t>
            </w:r>
          </w:p>
        </w:tc>
        <w:tc>
          <w:tcPr>
            <w:tcW w:w="3572" w:type="dxa"/>
          </w:tcPr>
          <w:p w14:paraId="2E00A6E6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Inversor 3</w:t>
            </w:r>
          </w:p>
        </w:tc>
        <w:tc>
          <w:tcPr>
            <w:tcW w:w="809" w:type="dxa"/>
          </w:tcPr>
          <w:p w14:paraId="6A0F7EB9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6F7D6FBF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</w:tr>
      <w:tr w:rsidR="00AD4949" w:rsidRPr="00AD4949" w14:paraId="6ED6C096" w14:textId="77777777" w:rsidTr="00013FDA">
        <w:trPr>
          <w:jc w:val="center"/>
        </w:trPr>
        <w:tc>
          <w:tcPr>
            <w:tcW w:w="1271" w:type="dxa"/>
          </w:tcPr>
          <w:p w14:paraId="1B48A83E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5</w:t>
            </w:r>
          </w:p>
        </w:tc>
        <w:tc>
          <w:tcPr>
            <w:tcW w:w="3572" w:type="dxa"/>
          </w:tcPr>
          <w:p w14:paraId="4D6B2625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Inversor 4 (-significativo)</w:t>
            </w:r>
          </w:p>
        </w:tc>
        <w:tc>
          <w:tcPr>
            <w:tcW w:w="809" w:type="dxa"/>
          </w:tcPr>
          <w:p w14:paraId="22A32831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6849B5F7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</w:tr>
      <w:tr w:rsidR="00AD4949" w:rsidRPr="00AD4949" w14:paraId="5516A1B1" w14:textId="77777777" w:rsidTr="00013FDA">
        <w:trPr>
          <w:jc w:val="center"/>
        </w:trPr>
        <w:tc>
          <w:tcPr>
            <w:tcW w:w="1271" w:type="dxa"/>
          </w:tcPr>
          <w:p w14:paraId="3FA71DFF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6</w:t>
            </w:r>
          </w:p>
        </w:tc>
        <w:tc>
          <w:tcPr>
            <w:tcW w:w="3572" w:type="dxa"/>
          </w:tcPr>
          <w:p w14:paraId="0936A1DF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Potência 1 (+significativo)</w:t>
            </w:r>
          </w:p>
        </w:tc>
        <w:tc>
          <w:tcPr>
            <w:tcW w:w="809" w:type="dxa"/>
          </w:tcPr>
          <w:p w14:paraId="0FECA083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03D6736C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</w:tr>
      <w:tr w:rsidR="00AD4949" w:rsidRPr="00AD4949" w14:paraId="14F1A362" w14:textId="77777777" w:rsidTr="00013FDA">
        <w:trPr>
          <w:jc w:val="center"/>
        </w:trPr>
        <w:tc>
          <w:tcPr>
            <w:tcW w:w="1271" w:type="dxa"/>
          </w:tcPr>
          <w:p w14:paraId="6045EAA0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7</w:t>
            </w:r>
          </w:p>
        </w:tc>
        <w:tc>
          <w:tcPr>
            <w:tcW w:w="3572" w:type="dxa"/>
          </w:tcPr>
          <w:p w14:paraId="7546E878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Potência 2</w:t>
            </w:r>
          </w:p>
        </w:tc>
        <w:tc>
          <w:tcPr>
            <w:tcW w:w="809" w:type="dxa"/>
          </w:tcPr>
          <w:p w14:paraId="3C513676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12A311E1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</w:tr>
      <w:tr w:rsidR="00AD4949" w:rsidRPr="00AD4949" w14:paraId="3CB814EE" w14:textId="77777777" w:rsidTr="00013FDA">
        <w:trPr>
          <w:jc w:val="center"/>
        </w:trPr>
        <w:tc>
          <w:tcPr>
            <w:tcW w:w="1271" w:type="dxa"/>
          </w:tcPr>
          <w:p w14:paraId="15159463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8</w:t>
            </w:r>
          </w:p>
        </w:tc>
        <w:tc>
          <w:tcPr>
            <w:tcW w:w="3572" w:type="dxa"/>
          </w:tcPr>
          <w:p w14:paraId="77EA4CC3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Potência 3</w:t>
            </w:r>
          </w:p>
        </w:tc>
        <w:tc>
          <w:tcPr>
            <w:tcW w:w="809" w:type="dxa"/>
          </w:tcPr>
          <w:p w14:paraId="728FDAE2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13CD0EA9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</w:tr>
      <w:tr w:rsidR="00AD4949" w:rsidRPr="00AD4949" w14:paraId="7B832942" w14:textId="77777777" w:rsidTr="00013FDA">
        <w:trPr>
          <w:jc w:val="center"/>
        </w:trPr>
        <w:tc>
          <w:tcPr>
            <w:tcW w:w="1271" w:type="dxa"/>
          </w:tcPr>
          <w:p w14:paraId="7D07B664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9</w:t>
            </w:r>
          </w:p>
        </w:tc>
        <w:tc>
          <w:tcPr>
            <w:tcW w:w="3572" w:type="dxa"/>
          </w:tcPr>
          <w:p w14:paraId="2BED028E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Serial Byte Potência 4 (-significativo)</w:t>
            </w:r>
          </w:p>
        </w:tc>
        <w:tc>
          <w:tcPr>
            <w:tcW w:w="809" w:type="dxa"/>
          </w:tcPr>
          <w:p w14:paraId="3E87CE8A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7B0B4C83" w14:textId="77777777" w:rsidR="00AD4949" w:rsidRPr="00AD4949" w:rsidRDefault="00AD4949" w:rsidP="00013FDA">
            <w:pPr>
              <w:keepNext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</w:tr>
    </w:tbl>
    <w:p w14:paraId="71D2C9ED" w14:textId="77777777" w:rsidR="00FF29B8" w:rsidRPr="00FF29B8" w:rsidRDefault="00FF29B8" w:rsidP="00FF29B8"/>
    <w:p w14:paraId="3E997A2A" w14:textId="77777777" w:rsidR="00FF29B8" w:rsidRDefault="00FF29B8" w:rsidP="00AD4949">
      <w:pPr>
        <w:pStyle w:val="Ttulo3"/>
      </w:pPr>
      <w:r w:rsidRPr="00FF29B8">
        <w:lastRenderedPageBreak/>
        <w:t xml:space="preserve">Gravação do Mac </w:t>
      </w:r>
      <w:proofErr w:type="spellStart"/>
      <w:r w:rsidRPr="00FF29B8">
        <w:t>Address</w:t>
      </w:r>
      <w:proofErr w:type="spellEnd"/>
      <w:r w:rsidRPr="00FF29B8">
        <w:t xml:space="preserve"> ethernet</w:t>
      </w:r>
    </w:p>
    <w:p w14:paraId="20F07AD8" w14:textId="77777777" w:rsidR="00AD4949" w:rsidRPr="00AD4949" w:rsidRDefault="00AD4949" w:rsidP="00AD4949">
      <w:r>
        <w:t xml:space="preserve">Com </w:t>
      </w:r>
      <w:r w:rsidR="007B7675">
        <w:t>o inversor ligado</w:t>
      </w:r>
      <w:r>
        <w:t xml:space="preserve">, gravar o número de série do inversor usando comandos </w:t>
      </w:r>
      <w:proofErr w:type="spellStart"/>
      <w:r>
        <w:t>Modbus</w:t>
      </w:r>
      <w:proofErr w:type="spellEnd"/>
      <w:r>
        <w:t>:</w:t>
      </w:r>
    </w:p>
    <w:p w14:paraId="44A5854A" w14:textId="77777777" w:rsidR="00FF29B8" w:rsidRDefault="00FF29B8" w:rsidP="005C0F33">
      <w:pPr>
        <w:pStyle w:val="PargrafodaLista"/>
        <w:keepNext/>
        <w:keepLines/>
        <w:numPr>
          <w:ilvl w:val="0"/>
          <w:numId w:val="14"/>
        </w:numPr>
        <w:ind w:left="709" w:hanging="283"/>
      </w:pPr>
      <w:r w:rsidRPr="00FF29B8">
        <w:t xml:space="preserve">Comando </w:t>
      </w:r>
      <w:proofErr w:type="spellStart"/>
      <w:r w:rsidRPr="00FF29B8">
        <w:t>Modbus</w:t>
      </w:r>
      <w:proofErr w:type="spellEnd"/>
    </w:p>
    <w:tbl>
      <w:tblPr>
        <w:tblStyle w:val="Tabelacomgrade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788"/>
        <w:gridCol w:w="809"/>
        <w:gridCol w:w="992"/>
      </w:tblGrid>
      <w:tr w:rsidR="00AD4949" w:rsidRPr="00AD4949" w14:paraId="1A1D816A" w14:textId="77777777" w:rsidTr="00AD4949">
        <w:trPr>
          <w:jc w:val="center"/>
        </w:trPr>
        <w:tc>
          <w:tcPr>
            <w:tcW w:w="1271" w:type="dxa"/>
          </w:tcPr>
          <w:p w14:paraId="1CF7330A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Byte</w:t>
            </w:r>
          </w:p>
        </w:tc>
        <w:tc>
          <w:tcPr>
            <w:tcW w:w="2788" w:type="dxa"/>
          </w:tcPr>
          <w:p w14:paraId="526DC13A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Descrição</w:t>
            </w:r>
          </w:p>
        </w:tc>
        <w:tc>
          <w:tcPr>
            <w:tcW w:w="809" w:type="dxa"/>
          </w:tcPr>
          <w:p w14:paraId="579AA98F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Escrita</w:t>
            </w:r>
          </w:p>
        </w:tc>
        <w:tc>
          <w:tcPr>
            <w:tcW w:w="992" w:type="dxa"/>
          </w:tcPr>
          <w:p w14:paraId="6367A478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Leitura</w:t>
            </w:r>
          </w:p>
        </w:tc>
      </w:tr>
      <w:tr w:rsidR="00AD4949" w:rsidRPr="00AD4949" w14:paraId="6A9020B7" w14:textId="77777777" w:rsidTr="00AD4949">
        <w:trPr>
          <w:jc w:val="center"/>
        </w:trPr>
        <w:tc>
          <w:tcPr>
            <w:tcW w:w="1271" w:type="dxa"/>
          </w:tcPr>
          <w:p w14:paraId="78FA6F9C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</w:t>
            </w:r>
          </w:p>
        </w:tc>
        <w:tc>
          <w:tcPr>
            <w:tcW w:w="2788" w:type="dxa"/>
          </w:tcPr>
          <w:p w14:paraId="3A98A50A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Função</w:t>
            </w:r>
          </w:p>
        </w:tc>
        <w:tc>
          <w:tcPr>
            <w:tcW w:w="809" w:type="dxa"/>
          </w:tcPr>
          <w:p w14:paraId="0D0043BB" w14:textId="235B8904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  <w:tc>
          <w:tcPr>
            <w:tcW w:w="992" w:type="dxa"/>
          </w:tcPr>
          <w:p w14:paraId="5E332144" w14:textId="7B394B08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</w:tr>
      <w:tr w:rsidR="00AD4949" w:rsidRPr="00AD4949" w14:paraId="3BEED541" w14:textId="77777777" w:rsidTr="00AD4949">
        <w:trPr>
          <w:jc w:val="center"/>
        </w:trPr>
        <w:tc>
          <w:tcPr>
            <w:tcW w:w="1271" w:type="dxa"/>
          </w:tcPr>
          <w:p w14:paraId="364405B7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1</w:t>
            </w:r>
          </w:p>
        </w:tc>
        <w:tc>
          <w:tcPr>
            <w:tcW w:w="2788" w:type="dxa"/>
          </w:tcPr>
          <w:p w14:paraId="6A9C1345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Acesso</w:t>
            </w:r>
          </w:p>
        </w:tc>
        <w:tc>
          <w:tcPr>
            <w:tcW w:w="809" w:type="dxa"/>
          </w:tcPr>
          <w:p w14:paraId="009C3D73" w14:textId="57506AF8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  <w:tc>
          <w:tcPr>
            <w:tcW w:w="992" w:type="dxa"/>
          </w:tcPr>
          <w:p w14:paraId="04EE102A" w14:textId="635C46BF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</w:tr>
      <w:tr w:rsidR="00AD4949" w:rsidRPr="00AD4949" w14:paraId="65DB14A7" w14:textId="77777777" w:rsidTr="00AD4949">
        <w:trPr>
          <w:jc w:val="center"/>
        </w:trPr>
        <w:tc>
          <w:tcPr>
            <w:tcW w:w="1271" w:type="dxa"/>
          </w:tcPr>
          <w:p w14:paraId="5477F437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2</w:t>
            </w:r>
          </w:p>
        </w:tc>
        <w:tc>
          <w:tcPr>
            <w:tcW w:w="2788" w:type="dxa"/>
          </w:tcPr>
          <w:p w14:paraId="18E0B527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Mac Byte 1 (+significativo)</w:t>
            </w:r>
          </w:p>
        </w:tc>
        <w:tc>
          <w:tcPr>
            <w:tcW w:w="809" w:type="dxa"/>
          </w:tcPr>
          <w:p w14:paraId="7F926478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  <w:tc>
          <w:tcPr>
            <w:tcW w:w="992" w:type="dxa"/>
          </w:tcPr>
          <w:p w14:paraId="2E253E7D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AD4949" w:rsidRPr="00AD4949" w14:paraId="73902F7C" w14:textId="77777777" w:rsidTr="00AD4949">
        <w:trPr>
          <w:jc w:val="center"/>
        </w:trPr>
        <w:tc>
          <w:tcPr>
            <w:tcW w:w="1271" w:type="dxa"/>
          </w:tcPr>
          <w:p w14:paraId="20B4434E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3</w:t>
            </w:r>
          </w:p>
        </w:tc>
        <w:tc>
          <w:tcPr>
            <w:tcW w:w="2788" w:type="dxa"/>
          </w:tcPr>
          <w:p w14:paraId="3E86CBBF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Mac Byte 2</w:t>
            </w:r>
          </w:p>
        </w:tc>
        <w:tc>
          <w:tcPr>
            <w:tcW w:w="809" w:type="dxa"/>
          </w:tcPr>
          <w:p w14:paraId="54433201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  <w:tc>
          <w:tcPr>
            <w:tcW w:w="992" w:type="dxa"/>
          </w:tcPr>
          <w:p w14:paraId="30E2457A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AD4949" w:rsidRPr="00AD4949" w14:paraId="044B59A5" w14:textId="77777777" w:rsidTr="00AD4949">
        <w:trPr>
          <w:jc w:val="center"/>
        </w:trPr>
        <w:tc>
          <w:tcPr>
            <w:tcW w:w="1271" w:type="dxa"/>
          </w:tcPr>
          <w:p w14:paraId="7D7AA3E6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4</w:t>
            </w:r>
          </w:p>
        </w:tc>
        <w:tc>
          <w:tcPr>
            <w:tcW w:w="2788" w:type="dxa"/>
          </w:tcPr>
          <w:p w14:paraId="64EEB87F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Mac Byte 3</w:t>
            </w:r>
          </w:p>
        </w:tc>
        <w:tc>
          <w:tcPr>
            <w:tcW w:w="809" w:type="dxa"/>
          </w:tcPr>
          <w:p w14:paraId="3528C969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  <w:tc>
          <w:tcPr>
            <w:tcW w:w="992" w:type="dxa"/>
          </w:tcPr>
          <w:p w14:paraId="78C3A2D9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AD4949" w:rsidRPr="00AD4949" w14:paraId="3BEC7250" w14:textId="77777777" w:rsidTr="00AD4949">
        <w:trPr>
          <w:jc w:val="center"/>
        </w:trPr>
        <w:tc>
          <w:tcPr>
            <w:tcW w:w="1271" w:type="dxa"/>
          </w:tcPr>
          <w:p w14:paraId="59BAB754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5</w:t>
            </w:r>
          </w:p>
        </w:tc>
        <w:tc>
          <w:tcPr>
            <w:tcW w:w="2788" w:type="dxa"/>
          </w:tcPr>
          <w:p w14:paraId="6B17E7AE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Mac Byte 4</w:t>
            </w:r>
          </w:p>
        </w:tc>
        <w:tc>
          <w:tcPr>
            <w:tcW w:w="809" w:type="dxa"/>
          </w:tcPr>
          <w:p w14:paraId="0F1FFA12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  <w:tc>
          <w:tcPr>
            <w:tcW w:w="992" w:type="dxa"/>
          </w:tcPr>
          <w:p w14:paraId="58C941C1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AD4949" w:rsidRPr="00AD4949" w14:paraId="7C27287E" w14:textId="77777777" w:rsidTr="00AD4949">
        <w:trPr>
          <w:jc w:val="center"/>
        </w:trPr>
        <w:tc>
          <w:tcPr>
            <w:tcW w:w="1271" w:type="dxa"/>
          </w:tcPr>
          <w:p w14:paraId="78EA41CC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6</w:t>
            </w:r>
          </w:p>
        </w:tc>
        <w:tc>
          <w:tcPr>
            <w:tcW w:w="2788" w:type="dxa"/>
          </w:tcPr>
          <w:p w14:paraId="4DEB2E0A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Mac Byte 5</w:t>
            </w:r>
          </w:p>
        </w:tc>
        <w:tc>
          <w:tcPr>
            <w:tcW w:w="809" w:type="dxa"/>
          </w:tcPr>
          <w:p w14:paraId="52520415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  <w:tc>
          <w:tcPr>
            <w:tcW w:w="992" w:type="dxa"/>
          </w:tcPr>
          <w:p w14:paraId="2F737A4A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</w:tr>
      <w:tr w:rsidR="00AD4949" w:rsidRPr="00AD4949" w14:paraId="79A8DCC2" w14:textId="77777777" w:rsidTr="00AD4949">
        <w:trPr>
          <w:jc w:val="center"/>
        </w:trPr>
        <w:tc>
          <w:tcPr>
            <w:tcW w:w="1271" w:type="dxa"/>
          </w:tcPr>
          <w:p w14:paraId="05497226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7</w:t>
            </w:r>
          </w:p>
        </w:tc>
        <w:tc>
          <w:tcPr>
            <w:tcW w:w="2788" w:type="dxa"/>
          </w:tcPr>
          <w:p w14:paraId="6DACBF65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Mac Byte 6 (-significativo)</w:t>
            </w:r>
          </w:p>
        </w:tc>
        <w:tc>
          <w:tcPr>
            <w:tcW w:w="809" w:type="dxa"/>
          </w:tcPr>
          <w:p w14:paraId="17376A3F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  <w:tc>
          <w:tcPr>
            <w:tcW w:w="992" w:type="dxa"/>
          </w:tcPr>
          <w:p w14:paraId="43F3C3BC" w14:textId="77777777" w:rsidR="00AD4949" w:rsidRPr="00AD4949" w:rsidRDefault="00AD4949" w:rsidP="00013FD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</w:tr>
    </w:tbl>
    <w:p w14:paraId="5E29FA08" w14:textId="77777777" w:rsidR="00AD4949" w:rsidRPr="00FF29B8" w:rsidRDefault="00AD4949" w:rsidP="00FF29B8"/>
    <w:p w14:paraId="0B69F2FB" w14:textId="77777777" w:rsidR="00FF29B8" w:rsidRDefault="00FF29B8" w:rsidP="005C0F33">
      <w:pPr>
        <w:pStyle w:val="PargrafodaLista"/>
        <w:keepNext/>
        <w:keepLines/>
        <w:numPr>
          <w:ilvl w:val="0"/>
          <w:numId w:val="14"/>
        </w:numPr>
        <w:ind w:left="709" w:hanging="283"/>
      </w:pPr>
      <w:r w:rsidRPr="00FF29B8">
        <w:t>Resposta</w:t>
      </w:r>
    </w:p>
    <w:tbl>
      <w:tblPr>
        <w:tblStyle w:val="Tabelacomgrade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788"/>
        <w:gridCol w:w="809"/>
        <w:gridCol w:w="992"/>
      </w:tblGrid>
      <w:tr w:rsidR="00AD4949" w:rsidRPr="00AD4949" w14:paraId="5CE66A75" w14:textId="77777777" w:rsidTr="00AD4949">
        <w:trPr>
          <w:jc w:val="center"/>
        </w:trPr>
        <w:tc>
          <w:tcPr>
            <w:tcW w:w="1271" w:type="dxa"/>
          </w:tcPr>
          <w:p w14:paraId="7A9B3423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Byte</w:t>
            </w:r>
          </w:p>
        </w:tc>
        <w:tc>
          <w:tcPr>
            <w:tcW w:w="2788" w:type="dxa"/>
          </w:tcPr>
          <w:p w14:paraId="2F2C2252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Descrição</w:t>
            </w:r>
          </w:p>
        </w:tc>
        <w:tc>
          <w:tcPr>
            <w:tcW w:w="809" w:type="dxa"/>
          </w:tcPr>
          <w:p w14:paraId="4B2D6427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Escrita</w:t>
            </w:r>
          </w:p>
        </w:tc>
        <w:tc>
          <w:tcPr>
            <w:tcW w:w="992" w:type="dxa"/>
          </w:tcPr>
          <w:p w14:paraId="27680722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Leitura</w:t>
            </w:r>
          </w:p>
        </w:tc>
      </w:tr>
      <w:tr w:rsidR="00AD4949" w:rsidRPr="00AD4949" w14:paraId="771E80D4" w14:textId="77777777" w:rsidTr="00AD4949">
        <w:trPr>
          <w:jc w:val="center"/>
        </w:trPr>
        <w:tc>
          <w:tcPr>
            <w:tcW w:w="1271" w:type="dxa"/>
          </w:tcPr>
          <w:p w14:paraId="0E8EF2CF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</w:t>
            </w:r>
          </w:p>
        </w:tc>
        <w:tc>
          <w:tcPr>
            <w:tcW w:w="2788" w:type="dxa"/>
          </w:tcPr>
          <w:p w14:paraId="1D059CAF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Função</w:t>
            </w:r>
          </w:p>
        </w:tc>
        <w:tc>
          <w:tcPr>
            <w:tcW w:w="809" w:type="dxa"/>
          </w:tcPr>
          <w:p w14:paraId="7B58A2DD" w14:textId="2094CF5F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  <w:tc>
          <w:tcPr>
            <w:tcW w:w="992" w:type="dxa"/>
          </w:tcPr>
          <w:p w14:paraId="126CE875" w14:textId="403B052B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</w:tr>
      <w:tr w:rsidR="00AD4949" w:rsidRPr="00AD4949" w14:paraId="1C5B7E4F" w14:textId="77777777" w:rsidTr="00AD4949">
        <w:trPr>
          <w:jc w:val="center"/>
        </w:trPr>
        <w:tc>
          <w:tcPr>
            <w:tcW w:w="1271" w:type="dxa"/>
          </w:tcPr>
          <w:p w14:paraId="68414B49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1</w:t>
            </w:r>
          </w:p>
        </w:tc>
        <w:tc>
          <w:tcPr>
            <w:tcW w:w="2788" w:type="dxa"/>
          </w:tcPr>
          <w:p w14:paraId="2BF21C8B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Acesso</w:t>
            </w:r>
          </w:p>
        </w:tc>
        <w:tc>
          <w:tcPr>
            <w:tcW w:w="809" w:type="dxa"/>
          </w:tcPr>
          <w:p w14:paraId="023DBEFE" w14:textId="48EC67AB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  <w:tc>
          <w:tcPr>
            <w:tcW w:w="992" w:type="dxa"/>
          </w:tcPr>
          <w:p w14:paraId="15D4B61F" w14:textId="073A1FC2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0x</w:t>
            </w:r>
            <w:r w:rsidR="006A04C5">
              <w:rPr>
                <w:rFonts w:ascii="Calibri" w:hAnsi="Calibri" w:cs="Times New Roman"/>
                <w:sz w:val="20"/>
                <w:szCs w:val="20"/>
              </w:rPr>
              <w:t>XX</w:t>
            </w:r>
          </w:p>
        </w:tc>
      </w:tr>
      <w:tr w:rsidR="00AD4949" w:rsidRPr="00AD4949" w14:paraId="6C35A392" w14:textId="77777777" w:rsidTr="00AD4949">
        <w:trPr>
          <w:jc w:val="center"/>
        </w:trPr>
        <w:tc>
          <w:tcPr>
            <w:tcW w:w="1271" w:type="dxa"/>
          </w:tcPr>
          <w:p w14:paraId="7D096C45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2</w:t>
            </w:r>
          </w:p>
        </w:tc>
        <w:tc>
          <w:tcPr>
            <w:tcW w:w="2788" w:type="dxa"/>
          </w:tcPr>
          <w:p w14:paraId="6D8B8F85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Mac Byte 1 (+significativo)</w:t>
            </w:r>
          </w:p>
        </w:tc>
        <w:tc>
          <w:tcPr>
            <w:tcW w:w="809" w:type="dxa"/>
          </w:tcPr>
          <w:p w14:paraId="1E0DD648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13E25077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</w:tr>
      <w:tr w:rsidR="00AD4949" w:rsidRPr="00AD4949" w14:paraId="2C5D7636" w14:textId="77777777" w:rsidTr="00AD4949">
        <w:trPr>
          <w:jc w:val="center"/>
        </w:trPr>
        <w:tc>
          <w:tcPr>
            <w:tcW w:w="1271" w:type="dxa"/>
          </w:tcPr>
          <w:p w14:paraId="60D0F6AC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3</w:t>
            </w:r>
          </w:p>
        </w:tc>
        <w:tc>
          <w:tcPr>
            <w:tcW w:w="2788" w:type="dxa"/>
          </w:tcPr>
          <w:p w14:paraId="4B940E35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Mac Byte 2</w:t>
            </w:r>
          </w:p>
        </w:tc>
        <w:tc>
          <w:tcPr>
            <w:tcW w:w="809" w:type="dxa"/>
          </w:tcPr>
          <w:p w14:paraId="09F1EC69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210733DD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</w:tr>
      <w:tr w:rsidR="00AD4949" w:rsidRPr="00AD4949" w14:paraId="797D0BC3" w14:textId="77777777" w:rsidTr="00AD4949">
        <w:trPr>
          <w:jc w:val="center"/>
        </w:trPr>
        <w:tc>
          <w:tcPr>
            <w:tcW w:w="1271" w:type="dxa"/>
          </w:tcPr>
          <w:p w14:paraId="188CAFB0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4</w:t>
            </w:r>
          </w:p>
        </w:tc>
        <w:tc>
          <w:tcPr>
            <w:tcW w:w="2788" w:type="dxa"/>
          </w:tcPr>
          <w:p w14:paraId="683CC402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Mac Byte 3</w:t>
            </w:r>
          </w:p>
        </w:tc>
        <w:tc>
          <w:tcPr>
            <w:tcW w:w="809" w:type="dxa"/>
          </w:tcPr>
          <w:p w14:paraId="7E386F18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560ADAE9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</w:tr>
      <w:tr w:rsidR="00AD4949" w:rsidRPr="00AD4949" w14:paraId="77620FB5" w14:textId="77777777" w:rsidTr="00AD4949">
        <w:trPr>
          <w:jc w:val="center"/>
        </w:trPr>
        <w:tc>
          <w:tcPr>
            <w:tcW w:w="1271" w:type="dxa"/>
          </w:tcPr>
          <w:p w14:paraId="4D391FFD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5</w:t>
            </w:r>
          </w:p>
        </w:tc>
        <w:tc>
          <w:tcPr>
            <w:tcW w:w="2788" w:type="dxa"/>
          </w:tcPr>
          <w:p w14:paraId="238D1955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Mac Byte 4</w:t>
            </w:r>
          </w:p>
        </w:tc>
        <w:tc>
          <w:tcPr>
            <w:tcW w:w="809" w:type="dxa"/>
          </w:tcPr>
          <w:p w14:paraId="7711A559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7B012E81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</w:tr>
      <w:tr w:rsidR="00AD4949" w:rsidRPr="00AD4949" w14:paraId="4C800B83" w14:textId="77777777" w:rsidTr="00AD4949">
        <w:trPr>
          <w:jc w:val="center"/>
        </w:trPr>
        <w:tc>
          <w:tcPr>
            <w:tcW w:w="1271" w:type="dxa"/>
          </w:tcPr>
          <w:p w14:paraId="080194E8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6</w:t>
            </w:r>
          </w:p>
        </w:tc>
        <w:tc>
          <w:tcPr>
            <w:tcW w:w="2788" w:type="dxa"/>
          </w:tcPr>
          <w:p w14:paraId="3FBA4F63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Mac Byte 5</w:t>
            </w:r>
          </w:p>
        </w:tc>
        <w:tc>
          <w:tcPr>
            <w:tcW w:w="809" w:type="dxa"/>
          </w:tcPr>
          <w:p w14:paraId="69847143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18FA118D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##</w:t>
            </w:r>
          </w:p>
        </w:tc>
      </w:tr>
      <w:tr w:rsidR="00AD4949" w:rsidRPr="00AD4949" w14:paraId="581B3876" w14:textId="77777777" w:rsidTr="00AD4949">
        <w:trPr>
          <w:jc w:val="center"/>
        </w:trPr>
        <w:tc>
          <w:tcPr>
            <w:tcW w:w="1271" w:type="dxa"/>
          </w:tcPr>
          <w:p w14:paraId="674690C1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7</w:t>
            </w:r>
          </w:p>
        </w:tc>
        <w:tc>
          <w:tcPr>
            <w:tcW w:w="2788" w:type="dxa"/>
          </w:tcPr>
          <w:p w14:paraId="192C3919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Mac Byte 6 (-significativo)</w:t>
            </w:r>
          </w:p>
        </w:tc>
        <w:tc>
          <w:tcPr>
            <w:tcW w:w="809" w:type="dxa"/>
          </w:tcPr>
          <w:p w14:paraId="509726A8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51B2EC2C" w14:textId="77777777" w:rsidR="00AD4949" w:rsidRPr="00AD4949" w:rsidRDefault="00AD4949" w:rsidP="00013FDA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#</w:t>
            </w:r>
          </w:p>
        </w:tc>
      </w:tr>
    </w:tbl>
    <w:p w14:paraId="2751F6F6" w14:textId="77777777" w:rsidR="00AD4949" w:rsidRPr="00FF29B8" w:rsidRDefault="00AD4949" w:rsidP="00FF29B8"/>
    <w:p w14:paraId="0E7C0B05" w14:textId="77777777" w:rsidR="00FF29B8" w:rsidRPr="00FF29B8" w:rsidRDefault="00FF29B8" w:rsidP="00AD4949">
      <w:pPr>
        <w:pStyle w:val="Ttulo3"/>
      </w:pPr>
      <w:r w:rsidRPr="00FF29B8">
        <w:t>Portas ethernet</w:t>
      </w:r>
    </w:p>
    <w:p w14:paraId="47BF7584" w14:textId="20B93DBA" w:rsidR="00AD4949" w:rsidRDefault="00FF29B8" w:rsidP="005C0F33">
      <w:pPr>
        <w:pStyle w:val="PargrafodaLista"/>
        <w:numPr>
          <w:ilvl w:val="0"/>
          <w:numId w:val="14"/>
        </w:numPr>
        <w:ind w:left="709" w:hanging="283"/>
      </w:pPr>
      <w:r w:rsidRPr="00FF29B8">
        <w:t xml:space="preserve">Conectar um dispositivo com ethernet (computador, PLC, </w:t>
      </w:r>
      <w:proofErr w:type="spellStart"/>
      <w:r w:rsidRPr="00FF29B8">
        <w:t>etc</w:t>
      </w:r>
      <w:proofErr w:type="spellEnd"/>
      <w:r w:rsidRPr="00FF29B8">
        <w:t>) ao inversor através da porta XC</w:t>
      </w:r>
      <w:r w:rsidR="00D65C6E">
        <w:t>3</w:t>
      </w:r>
      <w:r w:rsidRPr="00FF29B8">
        <w:t>A.</w:t>
      </w:r>
    </w:p>
    <w:p w14:paraId="7AC24CE6" w14:textId="41B4BE3D" w:rsidR="00D612CC" w:rsidRDefault="00FF29B8" w:rsidP="005C0F33">
      <w:pPr>
        <w:pStyle w:val="PargrafodaLista"/>
        <w:numPr>
          <w:ilvl w:val="0"/>
          <w:numId w:val="14"/>
        </w:numPr>
        <w:ind w:left="709" w:hanging="283"/>
      </w:pPr>
      <w:r w:rsidRPr="00FF29B8">
        <w:t xml:space="preserve">Configurar o dispositivo com o </w:t>
      </w:r>
      <w:proofErr w:type="spellStart"/>
      <w:r w:rsidRPr="00FF29B8">
        <w:t>ip</w:t>
      </w:r>
      <w:proofErr w:type="spellEnd"/>
      <w:r w:rsidRPr="00FF29B8">
        <w:t xml:space="preserve"> 192.168.0.1, máscara de </w:t>
      </w:r>
      <w:proofErr w:type="spellStart"/>
      <w:r w:rsidRPr="00FF29B8">
        <w:t>sub-rede</w:t>
      </w:r>
      <w:proofErr w:type="spellEnd"/>
      <w:r w:rsidRPr="00FF29B8">
        <w:t xml:space="preserve"> 255.255.255.0 e gateway padrão 192.168.0.10</w:t>
      </w:r>
      <w:r w:rsidR="00D612CC">
        <w:t xml:space="preserve">, conforme </w:t>
      </w:r>
      <w:r w:rsidR="00D612CC">
        <w:fldChar w:fldCharType="begin"/>
      </w:r>
      <w:r w:rsidR="00D612CC">
        <w:instrText xml:space="preserve"> REF _Ref114470090 \h </w:instrText>
      </w:r>
      <w:r w:rsidR="00D612CC">
        <w:fldChar w:fldCharType="separate"/>
      </w:r>
      <w:r w:rsidR="00E73A40">
        <w:t xml:space="preserve">Figura </w:t>
      </w:r>
      <w:r w:rsidR="00E73A40">
        <w:rPr>
          <w:noProof/>
        </w:rPr>
        <w:t>1</w:t>
      </w:r>
      <w:r w:rsidR="00D612CC">
        <w:fldChar w:fldCharType="end"/>
      </w:r>
      <w:r w:rsidRPr="00FF29B8">
        <w:t>.</w:t>
      </w:r>
    </w:p>
    <w:p w14:paraId="278570CA" w14:textId="77777777" w:rsidR="00D612CC" w:rsidRPr="00FF29B8" w:rsidRDefault="00D612CC" w:rsidP="00D612CC">
      <w:pPr>
        <w:ind w:firstLine="0"/>
      </w:pPr>
    </w:p>
    <w:p w14:paraId="5A160384" w14:textId="77777777" w:rsidR="00D612CC" w:rsidRDefault="00FF29B8" w:rsidP="00D612CC">
      <w:pPr>
        <w:keepNext/>
        <w:ind w:firstLine="0"/>
        <w:jc w:val="center"/>
      </w:pPr>
      <w:r w:rsidRPr="00FF29B8">
        <w:rPr>
          <w:noProof/>
        </w:rPr>
        <w:lastRenderedPageBreak/>
        <w:drawing>
          <wp:inline distT="0" distB="0" distL="0" distR="0" wp14:anchorId="6AC09A65" wp14:editId="79F0096D">
            <wp:extent cx="2402006" cy="2737311"/>
            <wp:effectExtent l="0" t="0" r="0" b="635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8703" cy="274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87C9" w14:textId="2982138B" w:rsidR="00FF29B8" w:rsidRPr="00FF29B8" w:rsidRDefault="00D612CC" w:rsidP="00D612CC">
      <w:pPr>
        <w:pStyle w:val="Legenda"/>
      </w:pPr>
      <w:bookmarkStart w:id="0" w:name="_Ref114470090"/>
      <w:r>
        <w:t xml:space="preserve">Figura </w:t>
      </w:r>
      <w:r w:rsidR="00223491">
        <w:rPr>
          <w:noProof/>
        </w:rPr>
        <w:fldChar w:fldCharType="begin"/>
      </w:r>
      <w:r w:rsidR="00223491">
        <w:rPr>
          <w:noProof/>
        </w:rPr>
        <w:instrText xml:space="preserve"> SEQ Figura \* ARABIC </w:instrText>
      </w:r>
      <w:r w:rsidR="00223491">
        <w:rPr>
          <w:noProof/>
        </w:rPr>
        <w:fldChar w:fldCharType="separate"/>
      </w:r>
      <w:r w:rsidR="00E73A40">
        <w:rPr>
          <w:noProof/>
        </w:rPr>
        <w:t>1</w:t>
      </w:r>
      <w:r w:rsidR="00223491">
        <w:rPr>
          <w:noProof/>
        </w:rPr>
        <w:fldChar w:fldCharType="end"/>
      </w:r>
      <w:bookmarkEnd w:id="0"/>
      <w:r>
        <w:t xml:space="preserve"> – Exemplo de configuração usando o Windows.</w:t>
      </w:r>
    </w:p>
    <w:p w14:paraId="4E80F7CB" w14:textId="77777777" w:rsidR="00FF29B8" w:rsidRPr="00FF29B8" w:rsidRDefault="00FF29B8" w:rsidP="00FB59F0">
      <w:pPr>
        <w:pStyle w:val="PargrafodaLista"/>
        <w:keepNext/>
        <w:keepLines/>
        <w:numPr>
          <w:ilvl w:val="0"/>
          <w:numId w:val="16"/>
        </w:numPr>
      </w:pPr>
      <w:r w:rsidRPr="00FF29B8">
        <w:t>Energizar o inversor e configurar a comunicação ethernet:</w:t>
      </w:r>
    </w:p>
    <w:tbl>
      <w:tblPr>
        <w:tblStyle w:val="Tabelacomgrade7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828"/>
        <w:gridCol w:w="3537"/>
      </w:tblGrid>
      <w:tr w:rsidR="00AD4949" w:rsidRPr="00AD4949" w14:paraId="7E8E86E5" w14:textId="77777777" w:rsidTr="00AD4949">
        <w:trPr>
          <w:jc w:val="center"/>
        </w:trPr>
        <w:tc>
          <w:tcPr>
            <w:tcW w:w="1129" w:type="dxa"/>
          </w:tcPr>
          <w:p w14:paraId="44AF156A" w14:textId="23C6655D" w:rsidR="00AD4949" w:rsidRPr="00AD4949" w:rsidRDefault="00D65C6E" w:rsidP="00FB59F0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3828" w:type="dxa"/>
          </w:tcPr>
          <w:p w14:paraId="0BD56837" w14:textId="77777777" w:rsidR="00AD4949" w:rsidRPr="00AD4949" w:rsidRDefault="00AD4949" w:rsidP="00FB59F0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Ethernet – Configuração endereço IP</w:t>
            </w:r>
          </w:p>
        </w:tc>
        <w:tc>
          <w:tcPr>
            <w:tcW w:w="3537" w:type="dxa"/>
          </w:tcPr>
          <w:p w14:paraId="150BBE41" w14:textId="77777777" w:rsidR="00AD4949" w:rsidRPr="00AD4949" w:rsidRDefault="00AD4949" w:rsidP="00FB59F0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Parâmetros</w:t>
            </w:r>
          </w:p>
        </w:tc>
      </w:tr>
      <w:tr w:rsidR="00AD4949" w:rsidRPr="00AD4949" w14:paraId="3FC5B639" w14:textId="77777777" w:rsidTr="00AD4949">
        <w:trPr>
          <w:jc w:val="center"/>
        </w:trPr>
        <w:tc>
          <w:tcPr>
            <w:tcW w:w="1129" w:type="dxa"/>
          </w:tcPr>
          <w:p w14:paraId="3CDA03BD" w14:textId="50D6ACCC" w:rsidR="00AD4949" w:rsidRPr="00AD4949" w:rsidRDefault="00D65C6E" w:rsidP="00FB59F0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3828" w:type="dxa"/>
          </w:tcPr>
          <w:p w14:paraId="12CE4FF1" w14:textId="77777777" w:rsidR="00AD4949" w:rsidRPr="00AD4949" w:rsidRDefault="00AD4949" w:rsidP="00FB59F0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Ethernet – Endereço IP</w:t>
            </w:r>
          </w:p>
        </w:tc>
        <w:tc>
          <w:tcPr>
            <w:tcW w:w="3537" w:type="dxa"/>
          </w:tcPr>
          <w:p w14:paraId="0FDD81B5" w14:textId="77777777" w:rsidR="00AD4949" w:rsidRPr="00AD4949" w:rsidRDefault="00AD4949" w:rsidP="00FB59F0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192.168.0.10</w:t>
            </w:r>
          </w:p>
        </w:tc>
      </w:tr>
      <w:tr w:rsidR="00AD4949" w:rsidRPr="00AD4949" w14:paraId="79C43962" w14:textId="77777777" w:rsidTr="00AD4949">
        <w:trPr>
          <w:jc w:val="center"/>
        </w:trPr>
        <w:tc>
          <w:tcPr>
            <w:tcW w:w="1129" w:type="dxa"/>
          </w:tcPr>
          <w:p w14:paraId="1EEC8EC3" w14:textId="4F820124" w:rsidR="00AD4949" w:rsidRPr="00AD4949" w:rsidRDefault="00D65C6E" w:rsidP="00FB59F0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3828" w:type="dxa"/>
          </w:tcPr>
          <w:p w14:paraId="742D9173" w14:textId="77777777" w:rsidR="00AD4949" w:rsidRPr="00AD4949" w:rsidRDefault="00AD4949" w:rsidP="00FB59F0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Ethernet – Mascara de rede</w:t>
            </w:r>
          </w:p>
        </w:tc>
        <w:tc>
          <w:tcPr>
            <w:tcW w:w="3537" w:type="dxa"/>
          </w:tcPr>
          <w:p w14:paraId="1331D4FA" w14:textId="77777777" w:rsidR="00AD4949" w:rsidRPr="00AD4949" w:rsidRDefault="00AD4949" w:rsidP="00FB59F0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AD4949">
              <w:rPr>
                <w:rFonts w:ascii="Calibri" w:hAnsi="Calibri" w:cs="Times New Roman"/>
                <w:sz w:val="20"/>
                <w:szCs w:val="20"/>
              </w:rPr>
              <w:t>255.255.255.0</w:t>
            </w:r>
          </w:p>
        </w:tc>
      </w:tr>
    </w:tbl>
    <w:p w14:paraId="77DA5823" w14:textId="77777777" w:rsidR="00FF29B8" w:rsidRPr="00FF29B8" w:rsidRDefault="00FF29B8" w:rsidP="00FE744D">
      <w:pPr>
        <w:pStyle w:val="PargrafodaLista"/>
        <w:numPr>
          <w:ilvl w:val="0"/>
          <w:numId w:val="16"/>
        </w:numPr>
      </w:pPr>
      <w:r w:rsidRPr="00FF29B8">
        <w:t>Testar a comunicação ethernet através da leitura de um parâmetro</w:t>
      </w:r>
      <w:r w:rsidR="00AD4949">
        <w:t xml:space="preserve"> qualquer</w:t>
      </w:r>
      <w:r w:rsidRPr="00FF29B8">
        <w:t xml:space="preserve"> via </w:t>
      </w:r>
      <w:proofErr w:type="spellStart"/>
      <w:r w:rsidRPr="00FF29B8">
        <w:t>Modbus</w:t>
      </w:r>
      <w:proofErr w:type="spellEnd"/>
      <w:r w:rsidRPr="00FF29B8">
        <w:t xml:space="preserve"> TCP.</w:t>
      </w:r>
    </w:p>
    <w:p w14:paraId="0E743A84" w14:textId="4DD42C88" w:rsidR="00FF29B8" w:rsidRPr="00FF29B8" w:rsidRDefault="00FF29B8" w:rsidP="00FE744D">
      <w:pPr>
        <w:pStyle w:val="PargrafodaLista"/>
        <w:numPr>
          <w:ilvl w:val="0"/>
          <w:numId w:val="16"/>
        </w:numPr>
      </w:pPr>
      <w:r w:rsidRPr="00FF29B8">
        <w:t>Desligar o inversor e repetir o teste para a interface XC</w:t>
      </w:r>
      <w:r w:rsidR="00D65C6E">
        <w:t>3</w:t>
      </w:r>
      <w:r w:rsidRPr="00FF29B8">
        <w:t>B.</w:t>
      </w:r>
    </w:p>
    <w:p w14:paraId="1BF5A0EA" w14:textId="5486412D" w:rsidR="00FF29B8" w:rsidRPr="00FF29B8" w:rsidRDefault="00FF29B8" w:rsidP="00AD4949">
      <w:pPr>
        <w:pStyle w:val="Ttulo3"/>
      </w:pPr>
      <w:r w:rsidRPr="00FF29B8">
        <w:t xml:space="preserve">Teste </w:t>
      </w:r>
      <w:r w:rsidR="00D65C6E">
        <w:t>a porta USB</w:t>
      </w:r>
      <w:r w:rsidRPr="00FF29B8">
        <w:t>.</w:t>
      </w:r>
    </w:p>
    <w:p w14:paraId="392AE502" w14:textId="2829743C" w:rsidR="00FF29B8" w:rsidRPr="00FF29B8" w:rsidRDefault="00D65C6E" w:rsidP="00FE744D">
      <w:pPr>
        <w:pStyle w:val="PargrafodaLista"/>
        <w:numPr>
          <w:ilvl w:val="0"/>
          <w:numId w:val="17"/>
        </w:numPr>
      </w:pPr>
      <w:r>
        <w:t>Com o drive desenergizado, conectar um cabo USB-C na porta USB padrão do produto (XC7).</w:t>
      </w:r>
    </w:p>
    <w:p w14:paraId="3DA059D0" w14:textId="48CA754E" w:rsidR="00FF29B8" w:rsidRDefault="00D65C6E" w:rsidP="00FE744D">
      <w:pPr>
        <w:pStyle w:val="PargrafodaLista"/>
        <w:numPr>
          <w:ilvl w:val="0"/>
          <w:numId w:val="17"/>
        </w:numPr>
      </w:pPr>
      <w:r>
        <w:t xml:space="preserve">Verificar se ocorre a energização do produto. </w:t>
      </w:r>
    </w:p>
    <w:p w14:paraId="03465537" w14:textId="07252DF8" w:rsidR="00D65C6E" w:rsidRPr="00FF29B8" w:rsidRDefault="00D65C6E" w:rsidP="00FE744D">
      <w:pPr>
        <w:pStyle w:val="PargrafodaLista"/>
        <w:numPr>
          <w:ilvl w:val="0"/>
          <w:numId w:val="17"/>
        </w:numPr>
      </w:pPr>
      <w:r>
        <w:t xml:space="preserve">Utilizando o WPS, ler o parâmetro </w:t>
      </w:r>
      <w:proofErr w:type="spellStart"/>
      <w:r>
        <w:t>Pxxxx</w:t>
      </w:r>
      <w:proofErr w:type="spellEnd"/>
      <w:r>
        <w:t xml:space="preserve"> (status do produto) que deverá estar em NN (alimentado pela USB).</w:t>
      </w:r>
    </w:p>
    <w:p w14:paraId="0779C4F8" w14:textId="77777777" w:rsidR="00945EFE" w:rsidRPr="00FF29B8" w:rsidRDefault="00945EFE" w:rsidP="00945EFE">
      <w:pPr>
        <w:pStyle w:val="PargrafodaLista"/>
        <w:ind w:firstLine="0"/>
      </w:pPr>
    </w:p>
    <w:p w14:paraId="6E64EA09" w14:textId="77777777" w:rsidR="00FF29B8" w:rsidRPr="00FF29B8" w:rsidRDefault="00221FE8" w:rsidP="00221FE8">
      <w:pPr>
        <w:pStyle w:val="Ttulo3"/>
      </w:pPr>
      <w:r>
        <w:t>T</w:t>
      </w:r>
      <w:r w:rsidR="00FF29B8" w:rsidRPr="00FF29B8">
        <w:t>este do RTC</w:t>
      </w:r>
    </w:p>
    <w:p w14:paraId="30735F12" w14:textId="77777777" w:rsidR="00FF29B8" w:rsidRPr="00FF29B8" w:rsidRDefault="00FF29B8" w:rsidP="00FE744D">
      <w:pPr>
        <w:pStyle w:val="PargrafodaLista"/>
        <w:numPr>
          <w:ilvl w:val="0"/>
          <w:numId w:val="18"/>
        </w:numPr>
      </w:pPr>
      <w:r w:rsidRPr="00FF29B8">
        <w:t>Verificar que uma bateria CR2032 está conectada ao inversor</w:t>
      </w:r>
    </w:p>
    <w:p w14:paraId="5512FC7F" w14:textId="50B466B8" w:rsidR="00FF29B8" w:rsidRPr="00FF29B8" w:rsidRDefault="00221FE8" w:rsidP="00FE744D">
      <w:pPr>
        <w:pStyle w:val="PargrafodaLista"/>
        <w:numPr>
          <w:ilvl w:val="0"/>
          <w:numId w:val="18"/>
        </w:numPr>
      </w:pPr>
      <w:r>
        <w:t>Ligar a alimentação e</w:t>
      </w:r>
      <w:r w:rsidR="00FF29B8" w:rsidRPr="00FF29B8">
        <w:t xml:space="preserve"> parametrizar com o horário atual em </w:t>
      </w:r>
      <w:proofErr w:type="spellStart"/>
      <w:r w:rsidR="00D65C6E">
        <w:t>Pxxxx</w:t>
      </w:r>
      <w:proofErr w:type="spellEnd"/>
      <w:r w:rsidR="00FF29B8" w:rsidRPr="00FF29B8">
        <w:t xml:space="preserve"> – Configuração Data/Hora</w:t>
      </w:r>
    </w:p>
    <w:p w14:paraId="546D6E80" w14:textId="77777777" w:rsidR="00FF29B8" w:rsidRPr="00FF29B8" w:rsidRDefault="00FF29B8" w:rsidP="00FE744D">
      <w:pPr>
        <w:pStyle w:val="PargrafodaLista"/>
        <w:numPr>
          <w:ilvl w:val="0"/>
          <w:numId w:val="18"/>
        </w:numPr>
      </w:pPr>
      <w:r w:rsidRPr="00FF29B8">
        <w:t>Aguardar pelo menos 20 segundos. Este tempo pode ser utilizado para a execução de outros testes</w:t>
      </w:r>
    </w:p>
    <w:p w14:paraId="05350097" w14:textId="77777777" w:rsidR="00FF29B8" w:rsidRPr="00FF29B8" w:rsidRDefault="00FF29B8" w:rsidP="00FE744D">
      <w:pPr>
        <w:pStyle w:val="PargrafodaLista"/>
        <w:numPr>
          <w:ilvl w:val="0"/>
          <w:numId w:val="18"/>
        </w:numPr>
      </w:pPr>
      <w:r w:rsidRPr="00FF29B8">
        <w:t xml:space="preserve">Verificar que o horário do inversor está igual ao horário atual (tolerância </w:t>
      </w:r>
      <w:r w:rsidR="00221FE8">
        <w:t>1</w:t>
      </w:r>
      <w:r w:rsidRPr="00FF29B8">
        <w:t>s)</w:t>
      </w:r>
    </w:p>
    <w:p w14:paraId="5D645D65" w14:textId="77777777" w:rsidR="00221FE8" w:rsidRDefault="00FF29B8" w:rsidP="00FE744D">
      <w:pPr>
        <w:pStyle w:val="PargrafodaLista"/>
        <w:numPr>
          <w:ilvl w:val="0"/>
          <w:numId w:val="18"/>
        </w:numPr>
      </w:pPr>
      <w:r w:rsidRPr="00FF29B8">
        <w:t>Desligar o inversor</w:t>
      </w:r>
    </w:p>
    <w:p w14:paraId="6E5FE2E6" w14:textId="77777777" w:rsidR="00FF29B8" w:rsidRPr="00FF29B8" w:rsidRDefault="00FF29B8" w:rsidP="00FE744D">
      <w:pPr>
        <w:pStyle w:val="PargrafodaLista"/>
        <w:numPr>
          <w:ilvl w:val="0"/>
          <w:numId w:val="18"/>
        </w:numPr>
      </w:pPr>
      <w:r w:rsidRPr="00FF29B8">
        <w:t>Religar o inversor</w:t>
      </w:r>
    </w:p>
    <w:p w14:paraId="6F909161" w14:textId="77777777" w:rsidR="00221FE8" w:rsidRDefault="00FF29B8" w:rsidP="00FE744D">
      <w:pPr>
        <w:pStyle w:val="PargrafodaLista"/>
        <w:numPr>
          <w:ilvl w:val="0"/>
          <w:numId w:val="18"/>
        </w:numPr>
      </w:pPr>
      <w:r w:rsidRPr="00FF29B8">
        <w:t xml:space="preserve">Verificar que o horário do inversor está igual ao horário atual (tolerância </w:t>
      </w:r>
      <w:r w:rsidR="00221FE8">
        <w:t>1</w:t>
      </w:r>
      <w:r w:rsidRPr="00FF29B8">
        <w:t>s)</w:t>
      </w:r>
    </w:p>
    <w:p w14:paraId="182631F3" w14:textId="77777777" w:rsidR="00221FE8" w:rsidRPr="00FF29B8" w:rsidRDefault="00221FE8" w:rsidP="00221FE8">
      <w:pPr>
        <w:ind w:firstLine="0"/>
      </w:pPr>
    </w:p>
    <w:p w14:paraId="0C56E690" w14:textId="77777777" w:rsidR="00FF29B8" w:rsidRPr="00FF29B8" w:rsidRDefault="00FF29B8" w:rsidP="00221FE8">
      <w:pPr>
        <w:pStyle w:val="Ttulo3"/>
      </w:pPr>
      <w:r w:rsidRPr="00FF29B8">
        <w:lastRenderedPageBreak/>
        <w:t xml:space="preserve">Verificações dos </w:t>
      </w:r>
      <w:proofErr w:type="spellStart"/>
      <w:r w:rsidRPr="00FF29B8">
        <w:t>IOs</w:t>
      </w:r>
      <w:proofErr w:type="spellEnd"/>
      <w:r w:rsidRPr="00FF29B8">
        <w:t xml:space="preserve"> e tensões do controle</w:t>
      </w:r>
    </w:p>
    <w:p w14:paraId="7CD7C706" w14:textId="77777777" w:rsidR="00FF29B8" w:rsidRPr="00FF29B8" w:rsidRDefault="00FF29B8" w:rsidP="00FF29B8">
      <w:r w:rsidRPr="00FF29B8">
        <w:t>Nota: apenas as medições estão descritas, pode ser necessário ligar/desligar o inversor durante os testes para conectar cargas, etc.</w:t>
      </w:r>
    </w:p>
    <w:p w14:paraId="7CFB3187" w14:textId="0721B35B" w:rsidR="00FF29B8" w:rsidRDefault="00FF29B8" w:rsidP="00FE744D">
      <w:pPr>
        <w:pStyle w:val="PargrafodaLista"/>
        <w:numPr>
          <w:ilvl w:val="0"/>
          <w:numId w:val="19"/>
        </w:numPr>
      </w:pPr>
      <w:r w:rsidRPr="00FF29B8">
        <w:t>Medir a tensão de referência para potenciômetro +10V (XC</w:t>
      </w:r>
      <w:r w:rsidR="00783415">
        <w:t>2</w:t>
      </w:r>
      <w:r w:rsidRPr="00FF29B8">
        <w:t>:1</w:t>
      </w:r>
      <w:r w:rsidR="00783415">
        <w:t>5</w:t>
      </w:r>
      <w:r w:rsidRPr="00FF29B8">
        <w:t xml:space="preserve"> para XC</w:t>
      </w:r>
      <w:r w:rsidR="00783415">
        <w:t>2</w:t>
      </w:r>
      <w:r w:rsidRPr="00FF29B8">
        <w:t>:18) e verificar que ela está n</w:t>
      </w:r>
      <w:r w:rsidR="00FC674F">
        <w:t xml:space="preserve">a faixa </w:t>
      </w:r>
      <w:proofErr w:type="gramStart"/>
      <w:r w:rsidR="00FC674F">
        <w:t>10..</w:t>
      </w:r>
      <w:proofErr w:type="gramEnd"/>
      <w:r w:rsidR="00FC674F">
        <w:t>1</w:t>
      </w:r>
      <w:r w:rsidR="00C96485">
        <w:t>1</w:t>
      </w:r>
      <w:r w:rsidRPr="00FF29B8">
        <w:t>V</w:t>
      </w:r>
    </w:p>
    <w:p w14:paraId="212C7FFB" w14:textId="77777777" w:rsidR="00D015F2" w:rsidRPr="00FF29B8" w:rsidRDefault="00D015F2" w:rsidP="00D015F2">
      <w:pPr>
        <w:pStyle w:val="PargrafodaLista"/>
        <w:ind w:firstLine="0"/>
      </w:pPr>
    </w:p>
    <w:p w14:paraId="4BA80E17" w14:textId="229B6DC6" w:rsidR="00221FE8" w:rsidRDefault="00221FE8" w:rsidP="00FE744D">
      <w:pPr>
        <w:pStyle w:val="PargrafodaLista"/>
        <w:numPr>
          <w:ilvl w:val="0"/>
          <w:numId w:val="19"/>
        </w:numPr>
      </w:pPr>
      <w:r>
        <w:t xml:space="preserve">Teste da entrada analógica em </w:t>
      </w:r>
      <w:r w:rsidR="00D015F2">
        <w:t>corrente</w:t>
      </w:r>
    </w:p>
    <w:p w14:paraId="0931608D" w14:textId="4EF64CB8" w:rsidR="00FF29B8" w:rsidRPr="00FF29B8" w:rsidRDefault="00FF29B8" w:rsidP="00FE744D">
      <w:pPr>
        <w:pStyle w:val="PargrafodaLista"/>
        <w:numPr>
          <w:ilvl w:val="1"/>
          <w:numId w:val="19"/>
        </w:numPr>
      </w:pPr>
      <w:r w:rsidRPr="00FF29B8">
        <w:t xml:space="preserve">Configure a entrada analógicas para o modo “Corrente”, configurando os DIP </w:t>
      </w:r>
      <w:r w:rsidRPr="00221FE8">
        <w:rPr>
          <w:i/>
        </w:rPr>
        <w:t>switch</w:t>
      </w:r>
      <w:r w:rsidRPr="00FF29B8">
        <w:t xml:space="preserve">es </w:t>
      </w:r>
      <w:r w:rsidRPr="00221FE8">
        <w:rPr>
          <w:b/>
        </w:rPr>
        <w:t>S</w:t>
      </w:r>
      <w:r w:rsidR="00783415">
        <w:rPr>
          <w:b/>
        </w:rPr>
        <w:t>1</w:t>
      </w:r>
      <w:r w:rsidRPr="00221FE8">
        <w:rPr>
          <w:b/>
        </w:rPr>
        <w:t>:</w:t>
      </w:r>
      <w:r w:rsidR="00783415">
        <w:rPr>
          <w:b/>
        </w:rPr>
        <w:t>2</w:t>
      </w:r>
      <w:r w:rsidRPr="00221FE8">
        <w:rPr>
          <w:b/>
        </w:rPr>
        <w:t xml:space="preserve"> (AI1)</w:t>
      </w:r>
      <w:r w:rsidRPr="00FF29B8">
        <w:t xml:space="preserve"> para a posição “</w:t>
      </w:r>
      <w:r w:rsidR="00527C96">
        <w:rPr>
          <w:b/>
        </w:rPr>
        <w:t>I</w:t>
      </w:r>
      <w:r w:rsidRPr="00FF29B8">
        <w:t>” (</w:t>
      </w:r>
      <w:proofErr w:type="spellStart"/>
      <w:r w:rsidR="00527C96">
        <w:rPr>
          <w:b/>
        </w:rPr>
        <w:t>on</w:t>
      </w:r>
      <w:proofErr w:type="spellEnd"/>
      <w:r w:rsidRPr="00FF29B8">
        <w:t xml:space="preserve">). </w:t>
      </w:r>
    </w:p>
    <w:p w14:paraId="4651ACAE" w14:textId="4E65013F" w:rsidR="00FF29B8" w:rsidRDefault="00FF29B8" w:rsidP="00FE744D">
      <w:pPr>
        <w:pStyle w:val="PargrafodaLista"/>
        <w:numPr>
          <w:ilvl w:val="1"/>
          <w:numId w:val="19"/>
        </w:numPr>
      </w:pPr>
      <w:r w:rsidRPr="00FF29B8">
        <w:t xml:space="preserve">Parametrize as entradas analógicas ajustando os parâmetros de acordo com a </w:t>
      </w:r>
      <w:r w:rsidRPr="00F01E40">
        <w:fldChar w:fldCharType="begin"/>
      </w:r>
      <w:r w:rsidRPr="00F01E40">
        <w:instrText xml:space="preserve"> REF _Ref7674323 \h  \* MERGEFORMAT </w:instrText>
      </w:r>
      <w:r w:rsidRPr="00F01E40">
        <w:fldChar w:fldCharType="separate"/>
      </w:r>
      <w:r w:rsidR="00E73A40" w:rsidRPr="00FF29B8">
        <w:t xml:space="preserve">Tabela </w:t>
      </w:r>
      <w:r w:rsidR="00E73A40">
        <w:t>1</w:t>
      </w:r>
      <w:r w:rsidRPr="00F01E40">
        <w:fldChar w:fldCharType="end"/>
      </w:r>
      <w:r w:rsidRPr="00FF29B8">
        <w:t>.</w:t>
      </w:r>
    </w:p>
    <w:tbl>
      <w:tblPr>
        <w:tblStyle w:val="Tabelacomgrade8"/>
        <w:tblW w:w="0" w:type="auto"/>
        <w:jc w:val="center"/>
        <w:tblLook w:val="04A0" w:firstRow="1" w:lastRow="0" w:firstColumn="1" w:lastColumn="0" w:noHBand="0" w:noVBand="1"/>
      </w:tblPr>
      <w:tblGrid>
        <w:gridCol w:w="1404"/>
        <w:gridCol w:w="2271"/>
        <w:gridCol w:w="2484"/>
        <w:gridCol w:w="2287"/>
      </w:tblGrid>
      <w:tr w:rsidR="00221FE8" w:rsidRPr="00221FE8" w14:paraId="5B62D55A" w14:textId="77777777" w:rsidTr="00221FE8">
        <w:trPr>
          <w:jc w:val="center"/>
        </w:trPr>
        <w:tc>
          <w:tcPr>
            <w:tcW w:w="1404" w:type="dxa"/>
          </w:tcPr>
          <w:p w14:paraId="465A7689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Parâmetro</w:t>
            </w:r>
          </w:p>
        </w:tc>
        <w:tc>
          <w:tcPr>
            <w:tcW w:w="2271" w:type="dxa"/>
          </w:tcPr>
          <w:p w14:paraId="1782521E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Descrição</w:t>
            </w:r>
          </w:p>
        </w:tc>
        <w:tc>
          <w:tcPr>
            <w:tcW w:w="4771" w:type="dxa"/>
            <w:gridSpan w:val="2"/>
          </w:tcPr>
          <w:p w14:paraId="7D951566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Valor</w:t>
            </w:r>
          </w:p>
        </w:tc>
      </w:tr>
      <w:tr w:rsidR="00221FE8" w:rsidRPr="00221FE8" w14:paraId="0BF014F1" w14:textId="77777777" w:rsidTr="00221FE8">
        <w:trPr>
          <w:jc w:val="center"/>
        </w:trPr>
        <w:tc>
          <w:tcPr>
            <w:tcW w:w="1404" w:type="dxa"/>
            <w:vMerge w:val="restart"/>
            <w:vAlign w:val="center"/>
          </w:tcPr>
          <w:p w14:paraId="799FBBBA" w14:textId="3CB7DF55" w:rsidR="00221FE8" w:rsidRPr="00221FE8" w:rsidRDefault="00783415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  <w:vMerge w:val="restart"/>
            <w:vAlign w:val="center"/>
          </w:tcPr>
          <w:p w14:paraId="7FF1CD32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AI1 configurações</w:t>
            </w:r>
          </w:p>
        </w:tc>
        <w:tc>
          <w:tcPr>
            <w:tcW w:w="2484" w:type="dxa"/>
          </w:tcPr>
          <w:p w14:paraId="7A59F677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 w:rsidRPr="00221FE8">
              <w:rPr>
                <w:rFonts w:ascii="Calibri" w:hAnsi="Calibri" w:cs="Times New Roman"/>
                <w:sz w:val="20"/>
                <w:szCs w:val="20"/>
              </w:rPr>
              <w:t>Detect</w:t>
            </w:r>
            <w:proofErr w:type="spellEnd"/>
            <w:r w:rsidRPr="00221FE8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proofErr w:type="spellStart"/>
            <w:r w:rsidRPr="00221FE8">
              <w:rPr>
                <w:rFonts w:ascii="Calibri" w:hAnsi="Calibri" w:cs="Times New Roman"/>
                <w:sz w:val="20"/>
                <w:szCs w:val="20"/>
              </w:rPr>
              <w:t>Disconection</w:t>
            </w:r>
            <w:proofErr w:type="spellEnd"/>
          </w:p>
        </w:tc>
        <w:tc>
          <w:tcPr>
            <w:tcW w:w="2287" w:type="dxa"/>
          </w:tcPr>
          <w:p w14:paraId="68512472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Off</w:t>
            </w:r>
          </w:p>
        </w:tc>
      </w:tr>
      <w:tr w:rsidR="00221FE8" w:rsidRPr="00221FE8" w14:paraId="2266621A" w14:textId="77777777" w:rsidTr="00221FE8">
        <w:trPr>
          <w:jc w:val="center"/>
        </w:trPr>
        <w:tc>
          <w:tcPr>
            <w:tcW w:w="1404" w:type="dxa"/>
            <w:vMerge/>
          </w:tcPr>
          <w:p w14:paraId="146007C4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2271" w:type="dxa"/>
            <w:vMerge/>
          </w:tcPr>
          <w:p w14:paraId="4316B61B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595503B9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 w:rsidRPr="00221FE8">
              <w:rPr>
                <w:rFonts w:ascii="Calibri" w:hAnsi="Calibri" w:cs="Times New Roman"/>
                <w:sz w:val="20"/>
                <w:szCs w:val="20"/>
              </w:rPr>
              <w:t>Signal</w:t>
            </w:r>
            <w:proofErr w:type="spellEnd"/>
            <w:r w:rsidRPr="00221FE8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proofErr w:type="spellStart"/>
            <w:r w:rsidRPr="00221FE8">
              <w:rPr>
                <w:rFonts w:ascii="Calibri" w:hAnsi="Calibri" w:cs="Times New Roman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2287" w:type="dxa"/>
          </w:tcPr>
          <w:p w14:paraId="2D7CA8D9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0 a 20mA</w:t>
            </w:r>
          </w:p>
        </w:tc>
      </w:tr>
      <w:tr w:rsidR="00221FE8" w:rsidRPr="00221FE8" w14:paraId="206A039D" w14:textId="77777777" w:rsidTr="00221FE8">
        <w:trPr>
          <w:jc w:val="center"/>
        </w:trPr>
        <w:tc>
          <w:tcPr>
            <w:tcW w:w="1404" w:type="dxa"/>
          </w:tcPr>
          <w:p w14:paraId="4CCE4E0B" w14:textId="31F94DB5" w:rsidR="00221FE8" w:rsidRPr="00221FE8" w:rsidRDefault="00783415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</w:tcPr>
          <w:p w14:paraId="2194EA98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AI1 filtro</w:t>
            </w:r>
          </w:p>
        </w:tc>
        <w:tc>
          <w:tcPr>
            <w:tcW w:w="4771" w:type="dxa"/>
            <w:gridSpan w:val="2"/>
          </w:tcPr>
          <w:p w14:paraId="68F88097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0.10s</w:t>
            </w:r>
          </w:p>
        </w:tc>
      </w:tr>
      <w:tr w:rsidR="00221FE8" w:rsidRPr="00221FE8" w14:paraId="2EBBB4EE" w14:textId="77777777" w:rsidTr="00221FE8">
        <w:trPr>
          <w:jc w:val="center"/>
        </w:trPr>
        <w:tc>
          <w:tcPr>
            <w:tcW w:w="1404" w:type="dxa"/>
          </w:tcPr>
          <w:p w14:paraId="1E1960F3" w14:textId="353E96E8" w:rsidR="00221FE8" w:rsidRPr="00221FE8" w:rsidRDefault="00783415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</w:tcPr>
          <w:p w14:paraId="4EA9059F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AI1 ganho</w:t>
            </w:r>
          </w:p>
        </w:tc>
        <w:tc>
          <w:tcPr>
            <w:tcW w:w="4771" w:type="dxa"/>
            <w:gridSpan w:val="2"/>
          </w:tcPr>
          <w:p w14:paraId="45497935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1.000</w:t>
            </w:r>
          </w:p>
        </w:tc>
      </w:tr>
      <w:tr w:rsidR="00221FE8" w:rsidRPr="00221FE8" w14:paraId="45487050" w14:textId="77777777" w:rsidTr="00221FE8">
        <w:trPr>
          <w:jc w:val="center"/>
        </w:trPr>
        <w:tc>
          <w:tcPr>
            <w:tcW w:w="1404" w:type="dxa"/>
          </w:tcPr>
          <w:p w14:paraId="7218DDA8" w14:textId="396AF021" w:rsidR="00221FE8" w:rsidRPr="00221FE8" w:rsidRDefault="00783415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</w:tcPr>
          <w:p w14:paraId="3EFC7602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AI1 offset</w:t>
            </w:r>
          </w:p>
        </w:tc>
        <w:tc>
          <w:tcPr>
            <w:tcW w:w="4771" w:type="dxa"/>
            <w:gridSpan w:val="2"/>
          </w:tcPr>
          <w:p w14:paraId="76480DDB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0.00%</w:t>
            </w:r>
          </w:p>
        </w:tc>
      </w:tr>
      <w:tr w:rsidR="00221FE8" w:rsidRPr="00221FE8" w14:paraId="4511B40C" w14:textId="77777777" w:rsidTr="00221FE8">
        <w:trPr>
          <w:jc w:val="center"/>
        </w:trPr>
        <w:tc>
          <w:tcPr>
            <w:tcW w:w="1404" w:type="dxa"/>
          </w:tcPr>
          <w:p w14:paraId="07097A51" w14:textId="04EA1747" w:rsidR="00221FE8" w:rsidRPr="00221FE8" w:rsidRDefault="00783415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</w:tcPr>
          <w:p w14:paraId="11A63352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AI1 Zona Morta</w:t>
            </w:r>
          </w:p>
        </w:tc>
        <w:tc>
          <w:tcPr>
            <w:tcW w:w="4771" w:type="dxa"/>
            <w:gridSpan w:val="2"/>
          </w:tcPr>
          <w:p w14:paraId="300B859D" w14:textId="77777777" w:rsidR="00221FE8" w:rsidRPr="00221FE8" w:rsidRDefault="00221FE8" w:rsidP="00221FE8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0.00%</w:t>
            </w:r>
          </w:p>
        </w:tc>
      </w:tr>
    </w:tbl>
    <w:p w14:paraId="6EE76AFE" w14:textId="045025E2" w:rsidR="00FF29B8" w:rsidRDefault="00FF29B8" w:rsidP="00D612CC">
      <w:pPr>
        <w:pStyle w:val="Legenda"/>
      </w:pPr>
      <w:bookmarkStart w:id="1" w:name="_Ref7674323"/>
      <w:r w:rsidRPr="00FF29B8">
        <w:t xml:space="preserve">Tabela </w:t>
      </w:r>
      <w:r w:rsidR="00223491">
        <w:rPr>
          <w:noProof/>
        </w:rPr>
        <w:fldChar w:fldCharType="begin"/>
      </w:r>
      <w:r w:rsidR="00223491">
        <w:rPr>
          <w:noProof/>
        </w:rPr>
        <w:instrText xml:space="preserve"> SEQ Tabela \* ARABIC </w:instrText>
      </w:r>
      <w:r w:rsidR="00223491">
        <w:rPr>
          <w:noProof/>
        </w:rPr>
        <w:fldChar w:fldCharType="separate"/>
      </w:r>
      <w:r w:rsidR="00E73A40">
        <w:rPr>
          <w:noProof/>
        </w:rPr>
        <w:t>1</w:t>
      </w:r>
      <w:r w:rsidR="00223491">
        <w:rPr>
          <w:noProof/>
        </w:rPr>
        <w:fldChar w:fldCharType="end"/>
      </w:r>
      <w:bookmarkEnd w:id="1"/>
      <w:r w:rsidRPr="00FF29B8">
        <w:t xml:space="preserve"> - Parametrização para teste das entradas analógicas em tensão.</w:t>
      </w:r>
    </w:p>
    <w:p w14:paraId="3F009805" w14:textId="7E6C51B9" w:rsidR="00FF29B8" w:rsidRPr="00FF29B8" w:rsidRDefault="00FF29B8" w:rsidP="00FE744D">
      <w:pPr>
        <w:pStyle w:val="PargrafodaLista"/>
        <w:numPr>
          <w:ilvl w:val="1"/>
          <w:numId w:val="20"/>
        </w:numPr>
      </w:pPr>
      <w:r w:rsidRPr="00FF29B8">
        <w:t xml:space="preserve">Conecte um multímetro calibrador ou outro dispositivo com saída em corrente na entrada analógica </w:t>
      </w:r>
      <w:r w:rsidRPr="00221FE8">
        <w:rPr>
          <w:b/>
        </w:rPr>
        <w:t>AI1</w:t>
      </w:r>
      <w:r w:rsidRPr="00FF29B8">
        <w:t xml:space="preserve">. Para tal, conecte o positivo </w:t>
      </w:r>
      <w:r w:rsidR="006735FA">
        <w:t>e</w:t>
      </w:r>
      <w:r w:rsidRPr="00FF29B8">
        <w:t xml:space="preserve">m </w:t>
      </w:r>
      <w:r w:rsidRPr="00221FE8">
        <w:rPr>
          <w:b/>
        </w:rPr>
        <w:t xml:space="preserve">AI1+ </w:t>
      </w:r>
      <w:r w:rsidRPr="00FF29B8">
        <w:t>(pino 1</w:t>
      </w:r>
      <w:r w:rsidR="00D015F2">
        <w:t>0</w:t>
      </w:r>
      <w:r w:rsidRPr="00FF29B8">
        <w:t xml:space="preserve"> de </w:t>
      </w:r>
      <w:r w:rsidRPr="00221FE8">
        <w:rPr>
          <w:b/>
        </w:rPr>
        <w:t>XC</w:t>
      </w:r>
      <w:r w:rsidR="00D015F2">
        <w:rPr>
          <w:b/>
        </w:rPr>
        <w:t>2</w:t>
      </w:r>
      <w:r w:rsidRPr="00FF29B8">
        <w:t xml:space="preserve">) e o negativo em </w:t>
      </w:r>
      <w:r w:rsidRPr="00221FE8">
        <w:rPr>
          <w:b/>
        </w:rPr>
        <w:t>AI1-</w:t>
      </w:r>
      <w:r w:rsidRPr="00FF29B8">
        <w:t xml:space="preserve"> (pino </w:t>
      </w:r>
      <w:r w:rsidR="00D015F2">
        <w:t>8</w:t>
      </w:r>
      <w:r w:rsidRPr="00FF29B8">
        <w:t xml:space="preserve"> de </w:t>
      </w:r>
      <w:r w:rsidRPr="00221FE8">
        <w:rPr>
          <w:b/>
        </w:rPr>
        <w:t>XC</w:t>
      </w:r>
      <w:r w:rsidR="00D015F2">
        <w:rPr>
          <w:b/>
        </w:rPr>
        <w:t>2</w:t>
      </w:r>
      <w:r w:rsidRPr="00FF29B8">
        <w:t>).</w:t>
      </w:r>
    </w:p>
    <w:p w14:paraId="14D4DA80" w14:textId="19C29159" w:rsidR="00FF29B8" w:rsidRDefault="00FF29B8" w:rsidP="00FE744D">
      <w:pPr>
        <w:pStyle w:val="PargrafodaLista"/>
        <w:numPr>
          <w:ilvl w:val="1"/>
          <w:numId w:val="20"/>
        </w:numPr>
      </w:pPr>
      <w:r w:rsidRPr="00FF29B8">
        <w:t xml:space="preserve">Ajuste a saída do multímetro calibrador de acordo com a </w:t>
      </w:r>
      <w:r w:rsidRPr="00F01E40">
        <w:fldChar w:fldCharType="begin"/>
      </w:r>
      <w:r w:rsidRPr="00F01E40">
        <w:instrText xml:space="preserve"> REF _Ref7674408 \h  \* MERGEFORMAT </w:instrText>
      </w:r>
      <w:r w:rsidRPr="00F01E40">
        <w:fldChar w:fldCharType="separate"/>
      </w:r>
      <w:r w:rsidR="00E73A40" w:rsidRPr="00FF29B8">
        <w:t xml:space="preserve">Tabela </w:t>
      </w:r>
      <w:r w:rsidR="00E73A40">
        <w:t>2</w:t>
      </w:r>
      <w:r w:rsidRPr="00F01E40">
        <w:fldChar w:fldCharType="end"/>
      </w:r>
      <w:r w:rsidRPr="00FF29B8">
        <w:t xml:space="preserve"> e meça o parâmetro de status da entrada </w:t>
      </w:r>
      <w:r w:rsidRPr="00221FE8">
        <w:rPr>
          <w:b/>
        </w:rPr>
        <w:t>AI1</w:t>
      </w:r>
      <w:r w:rsidRPr="00FF29B8">
        <w:t xml:space="preserve">, </w:t>
      </w:r>
      <w:proofErr w:type="spellStart"/>
      <w:r w:rsidR="00D015F2">
        <w:rPr>
          <w:b/>
        </w:rPr>
        <w:t>Pxxxx</w:t>
      </w:r>
      <w:proofErr w:type="spellEnd"/>
      <w:r w:rsidRPr="00FF29B8">
        <w:t>.</w:t>
      </w:r>
    </w:p>
    <w:tbl>
      <w:tblPr>
        <w:tblStyle w:val="Tabelacomgrade9"/>
        <w:tblW w:w="7322" w:type="dxa"/>
        <w:jc w:val="center"/>
        <w:tblLook w:val="04A0" w:firstRow="1" w:lastRow="0" w:firstColumn="1" w:lastColumn="0" w:noHBand="0" w:noVBand="1"/>
      </w:tblPr>
      <w:tblGrid>
        <w:gridCol w:w="1935"/>
        <w:gridCol w:w="2552"/>
        <w:gridCol w:w="2835"/>
      </w:tblGrid>
      <w:tr w:rsidR="00221FE8" w:rsidRPr="00221FE8" w14:paraId="19915666" w14:textId="77777777" w:rsidTr="00221FE8">
        <w:trPr>
          <w:jc w:val="center"/>
        </w:trPr>
        <w:tc>
          <w:tcPr>
            <w:tcW w:w="1935" w:type="dxa"/>
          </w:tcPr>
          <w:p w14:paraId="44CF1C71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Corrente aplicada (</w:t>
            </w:r>
            <w:proofErr w:type="spellStart"/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mA</w:t>
            </w:r>
            <w:proofErr w:type="spellEnd"/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552" w:type="dxa"/>
          </w:tcPr>
          <w:p w14:paraId="588300E1" w14:textId="6259EFB8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 xml:space="preserve">Valor esperado no parâmetro </w:t>
            </w:r>
            <w:proofErr w:type="spellStart"/>
            <w:r w:rsidR="00D015F2">
              <w:rPr>
                <w:rFonts w:ascii="Calibri" w:hAnsi="Calibri" w:cs="Times New Roman"/>
                <w:b/>
                <w:sz w:val="20"/>
                <w:szCs w:val="20"/>
              </w:rPr>
              <w:t>Pxxxx</w:t>
            </w:r>
            <w:proofErr w:type="spellEnd"/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 xml:space="preserve"> (%)</w:t>
            </w:r>
          </w:p>
        </w:tc>
        <w:tc>
          <w:tcPr>
            <w:tcW w:w="2835" w:type="dxa"/>
          </w:tcPr>
          <w:p w14:paraId="34C58BCF" w14:textId="1B403A25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 xml:space="preserve">Faixa esperada no parâmetro </w:t>
            </w:r>
            <w:proofErr w:type="spellStart"/>
            <w:r w:rsidR="00D015F2">
              <w:rPr>
                <w:rFonts w:ascii="Calibri" w:hAnsi="Calibri" w:cs="Times New Roman"/>
                <w:b/>
                <w:sz w:val="20"/>
                <w:szCs w:val="20"/>
              </w:rPr>
              <w:t>Pxxxx</w:t>
            </w:r>
            <w:proofErr w:type="spellEnd"/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 xml:space="preserve"> (%)</w:t>
            </w:r>
          </w:p>
        </w:tc>
      </w:tr>
      <w:tr w:rsidR="00221FE8" w:rsidRPr="00221FE8" w14:paraId="0F052B19" w14:textId="77777777" w:rsidTr="00221FE8">
        <w:trPr>
          <w:jc w:val="center"/>
        </w:trPr>
        <w:tc>
          <w:tcPr>
            <w:tcW w:w="1935" w:type="dxa"/>
          </w:tcPr>
          <w:p w14:paraId="77AC447E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</w:tcPr>
          <w:p w14:paraId="26CC93E1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0.00% ±2%</w:t>
            </w:r>
          </w:p>
        </w:tc>
        <w:tc>
          <w:tcPr>
            <w:tcW w:w="2835" w:type="dxa"/>
          </w:tcPr>
          <w:p w14:paraId="1151ED31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-2% até 2%</w:t>
            </w:r>
          </w:p>
        </w:tc>
      </w:tr>
      <w:tr w:rsidR="00221FE8" w:rsidRPr="00221FE8" w14:paraId="24AC0C3E" w14:textId="77777777" w:rsidTr="00221FE8">
        <w:trPr>
          <w:jc w:val="center"/>
        </w:trPr>
        <w:tc>
          <w:tcPr>
            <w:tcW w:w="1935" w:type="dxa"/>
          </w:tcPr>
          <w:p w14:paraId="54531DB2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4.00</w:t>
            </w:r>
          </w:p>
        </w:tc>
        <w:tc>
          <w:tcPr>
            <w:tcW w:w="2552" w:type="dxa"/>
          </w:tcPr>
          <w:p w14:paraId="13A717AC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20.00% ±2%</w:t>
            </w:r>
          </w:p>
        </w:tc>
        <w:tc>
          <w:tcPr>
            <w:tcW w:w="2835" w:type="dxa"/>
          </w:tcPr>
          <w:p w14:paraId="0C43EB71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18% até 22%</w:t>
            </w:r>
          </w:p>
        </w:tc>
      </w:tr>
      <w:tr w:rsidR="00221FE8" w:rsidRPr="00221FE8" w14:paraId="15972CC2" w14:textId="77777777" w:rsidTr="00221FE8">
        <w:trPr>
          <w:jc w:val="center"/>
        </w:trPr>
        <w:tc>
          <w:tcPr>
            <w:tcW w:w="1935" w:type="dxa"/>
          </w:tcPr>
          <w:p w14:paraId="775E7738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10.00</w:t>
            </w:r>
          </w:p>
        </w:tc>
        <w:tc>
          <w:tcPr>
            <w:tcW w:w="2552" w:type="dxa"/>
          </w:tcPr>
          <w:p w14:paraId="7E10913B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50.00% ±2%</w:t>
            </w:r>
          </w:p>
        </w:tc>
        <w:tc>
          <w:tcPr>
            <w:tcW w:w="2835" w:type="dxa"/>
          </w:tcPr>
          <w:p w14:paraId="5CA0883B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48% até 52%</w:t>
            </w:r>
          </w:p>
        </w:tc>
      </w:tr>
      <w:tr w:rsidR="00221FE8" w:rsidRPr="00221FE8" w14:paraId="22F5D6CA" w14:textId="77777777" w:rsidTr="00221FE8">
        <w:trPr>
          <w:jc w:val="center"/>
        </w:trPr>
        <w:tc>
          <w:tcPr>
            <w:tcW w:w="1935" w:type="dxa"/>
          </w:tcPr>
          <w:p w14:paraId="639CC27A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16.00</w:t>
            </w:r>
          </w:p>
        </w:tc>
        <w:tc>
          <w:tcPr>
            <w:tcW w:w="2552" w:type="dxa"/>
          </w:tcPr>
          <w:p w14:paraId="0FDD9E69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80.00% ±2%</w:t>
            </w:r>
          </w:p>
        </w:tc>
        <w:tc>
          <w:tcPr>
            <w:tcW w:w="2835" w:type="dxa"/>
          </w:tcPr>
          <w:p w14:paraId="4412DEB0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78% até 82%</w:t>
            </w:r>
          </w:p>
        </w:tc>
      </w:tr>
      <w:tr w:rsidR="00221FE8" w:rsidRPr="00221FE8" w14:paraId="01141CE3" w14:textId="77777777" w:rsidTr="00221FE8">
        <w:trPr>
          <w:jc w:val="center"/>
        </w:trPr>
        <w:tc>
          <w:tcPr>
            <w:tcW w:w="1935" w:type="dxa"/>
          </w:tcPr>
          <w:p w14:paraId="4C3DB67C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20.00</w:t>
            </w:r>
          </w:p>
        </w:tc>
        <w:tc>
          <w:tcPr>
            <w:tcW w:w="2552" w:type="dxa"/>
          </w:tcPr>
          <w:p w14:paraId="768E883D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 xml:space="preserve">100.00% -2% </w:t>
            </w:r>
          </w:p>
        </w:tc>
        <w:tc>
          <w:tcPr>
            <w:tcW w:w="2835" w:type="dxa"/>
          </w:tcPr>
          <w:p w14:paraId="550D7A27" w14:textId="77777777" w:rsidR="00221FE8" w:rsidRPr="00221FE8" w:rsidRDefault="00221FE8" w:rsidP="00770F95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98% até 100%</w:t>
            </w:r>
          </w:p>
        </w:tc>
      </w:tr>
    </w:tbl>
    <w:p w14:paraId="7BA4E775" w14:textId="2E630A71" w:rsidR="00FF29B8" w:rsidRDefault="00FF29B8" w:rsidP="00D612CC">
      <w:pPr>
        <w:pStyle w:val="Legenda"/>
      </w:pPr>
      <w:bookmarkStart w:id="2" w:name="_Ref7674408"/>
      <w:r w:rsidRPr="00FF29B8">
        <w:t xml:space="preserve">Tabela </w:t>
      </w:r>
      <w:r w:rsidR="00223491">
        <w:rPr>
          <w:noProof/>
        </w:rPr>
        <w:fldChar w:fldCharType="begin"/>
      </w:r>
      <w:r w:rsidR="00223491">
        <w:rPr>
          <w:noProof/>
        </w:rPr>
        <w:instrText xml:space="preserve"> SEQ Tabela \* ARABIC </w:instrText>
      </w:r>
      <w:r w:rsidR="00223491">
        <w:rPr>
          <w:noProof/>
        </w:rPr>
        <w:fldChar w:fldCharType="separate"/>
      </w:r>
      <w:r w:rsidR="00E73A40">
        <w:rPr>
          <w:noProof/>
        </w:rPr>
        <w:t>2</w:t>
      </w:r>
      <w:r w:rsidR="00223491">
        <w:rPr>
          <w:noProof/>
        </w:rPr>
        <w:fldChar w:fldCharType="end"/>
      </w:r>
      <w:bookmarkEnd w:id="2"/>
      <w:r w:rsidRPr="00FF29B8">
        <w:t xml:space="preserve"> – Teste da entrada analógica </w:t>
      </w:r>
      <w:r w:rsidRPr="00FF29B8">
        <w:rPr>
          <w:b/>
        </w:rPr>
        <w:t>AI1</w:t>
      </w:r>
      <w:r w:rsidR="00D015F2">
        <w:rPr>
          <w:bCs/>
        </w:rPr>
        <w:t xml:space="preserve"> em corrente</w:t>
      </w:r>
      <w:r w:rsidRPr="00FF29B8">
        <w:t>.</w:t>
      </w:r>
    </w:p>
    <w:p w14:paraId="5E69067C" w14:textId="43585F2D" w:rsidR="00D015F2" w:rsidRDefault="00D015F2" w:rsidP="00D015F2">
      <w:pPr>
        <w:pStyle w:val="PargrafodaLista"/>
        <w:numPr>
          <w:ilvl w:val="0"/>
          <w:numId w:val="19"/>
        </w:numPr>
      </w:pPr>
      <w:r>
        <w:t>Teste da entrada analógica em tensão</w:t>
      </w:r>
    </w:p>
    <w:p w14:paraId="7E2A9C22" w14:textId="1FD75FE2" w:rsidR="00D015F2" w:rsidRPr="00FF29B8" w:rsidRDefault="00D015F2" w:rsidP="00D015F2">
      <w:pPr>
        <w:pStyle w:val="PargrafodaLista"/>
        <w:numPr>
          <w:ilvl w:val="1"/>
          <w:numId w:val="19"/>
        </w:numPr>
      </w:pPr>
      <w:r w:rsidRPr="00FF29B8">
        <w:t>Configure a entrada analógicas para o modo “</w:t>
      </w:r>
      <w:r>
        <w:t>tensão</w:t>
      </w:r>
      <w:r w:rsidRPr="00FF29B8">
        <w:t xml:space="preserve">”, configurando o DIP </w:t>
      </w:r>
      <w:proofErr w:type="spellStart"/>
      <w:r w:rsidRPr="00221FE8">
        <w:rPr>
          <w:i/>
        </w:rPr>
        <w:t>switch</w:t>
      </w:r>
      <w:r w:rsidRPr="00FF29B8">
        <w:t>e</w:t>
      </w:r>
      <w:proofErr w:type="spellEnd"/>
      <w:r w:rsidRPr="00FF29B8">
        <w:t xml:space="preserve"> </w:t>
      </w:r>
      <w:r w:rsidRPr="00221FE8">
        <w:rPr>
          <w:b/>
        </w:rPr>
        <w:t>S</w:t>
      </w:r>
      <w:r>
        <w:rPr>
          <w:b/>
        </w:rPr>
        <w:t>1</w:t>
      </w:r>
      <w:r w:rsidRPr="00221FE8">
        <w:rPr>
          <w:b/>
        </w:rPr>
        <w:t>:</w:t>
      </w:r>
      <w:r>
        <w:rPr>
          <w:b/>
        </w:rPr>
        <w:t>2</w:t>
      </w:r>
      <w:r w:rsidRPr="00221FE8">
        <w:rPr>
          <w:b/>
        </w:rPr>
        <w:t xml:space="preserve"> (AI1)</w:t>
      </w:r>
      <w:r w:rsidRPr="00FF29B8">
        <w:t xml:space="preserve"> para a posição “</w:t>
      </w:r>
      <w:r>
        <w:rPr>
          <w:b/>
        </w:rPr>
        <w:t>O</w:t>
      </w:r>
      <w:r w:rsidRPr="00FF29B8">
        <w:t>” (</w:t>
      </w:r>
      <w:r>
        <w:rPr>
          <w:b/>
        </w:rPr>
        <w:t>off</w:t>
      </w:r>
      <w:r w:rsidRPr="00FF29B8">
        <w:t xml:space="preserve">). </w:t>
      </w:r>
    </w:p>
    <w:p w14:paraId="43B4C36E" w14:textId="30138B2E" w:rsidR="00D015F2" w:rsidRDefault="00D015F2" w:rsidP="00D015F2">
      <w:pPr>
        <w:pStyle w:val="PargrafodaLista"/>
        <w:numPr>
          <w:ilvl w:val="1"/>
          <w:numId w:val="19"/>
        </w:numPr>
      </w:pPr>
      <w:r w:rsidRPr="00FF29B8">
        <w:t>Parametrize as entradas analógicas ajustando os parâmetros de acordo com a</w:t>
      </w:r>
      <w:r>
        <w:t xml:space="preserve"> </w:t>
      </w:r>
      <w:r>
        <w:fldChar w:fldCharType="begin"/>
      </w:r>
      <w:r>
        <w:instrText xml:space="preserve"> REF _Ref225845449 \h </w:instrText>
      </w:r>
      <w:r>
        <w:fldChar w:fldCharType="separate"/>
      </w:r>
      <w:r w:rsidRPr="00FF29B8">
        <w:t xml:space="preserve">Tabela </w:t>
      </w:r>
      <w:r>
        <w:rPr>
          <w:noProof/>
        </w:rPr>
        <w:t>3</w:t>
      </w:r>
      <w:r>
        <w:fldChar w:fldCharType="end"/>
      </w:r>
      <w:r w:rsidRPr="00FF29B8">
        <w:t>.</w:t>
      </w:r>
    </w:p>
    <w:tbl>
      <w:tblPr>
        <w:tblStyle w:val="Tabelacomgrade8"/>
        <w:tblW w:w="0" w:type="auto"/>
        <w:jc w:val="center"/>
        <w:tblLook w:val="04A0" w:firstRow="1" w:lastRow="0" w:firstColumn="1" w:lastColumn="0" w:noHBand="0" w:noVBand="1"/>
      </w:tblPr>
      <w:tblGrid>
        <w:gridCol w:w="1404"/>
        <w:gridCol w:w="2271"/>
        <w:gridCol w:w="2484"/>
        <w:gridCol w:w="2287"/>
      </w:tblGrid>
      <w:tr w:rsidR="00D015F2" w:rsidRPr="00221FE8" w14:paraId="67514A17" w14:textId="77777777" w:rsidTr="009F3C5C">
        <w:trPr>
          <w:jc w:val="center"/>
        </w:trPr>
        <w:tc>
          <w:tcPr>
            <w:tcW w:w="1404" w:type="dxa"/>
          </w:tcPr>
          <w:p w14:paraId="08BA2F34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Parâmetro</w:t>
            </w:r>
          </w:p>
        </w:tc>
        <w:tc>
          <w:tcPr>
            <w:tcW w:w="2271" w:type="dxa"/>
          </w:tcPr>
          <w:p w14:paraId="69B18201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Descrição</w:t>
            </w:r>
          </w:p>
        </w:tc>
        <w:tc>
          <w:tcPr>
            <w:tcW w:w="4771" w:type="dxa"/>
            <w:gridSpan w:val="2"/>
          </w:tcPr>
          <w:p w14:paraId="59D54F55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Valor</w:t>
            </w:r>
          </w:p>
        </w:tc>
      </w:tr>
      <w:tr w:rsidR="00D015F2" w:rsidRPr="00221FE8" w14:paraId="72CFA2E1" w14:textId="77777777" w:rsidTr="009F3C5C">
        <w:trPr>
          <w:jc w:val="center"/>
        </w:trPr>
        <w:tc>
          <w:tcPr>
            <w:tcW w:w="1404" w:type="dxa"/>
            <w:vMerge w:val="restart"/>
            <w:vAlign w:val="center"/>
          </w:tcPr>
          <w:p w14:paraId="349448DF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  <w:vMerge w:val="restart"/>
            <w:vAlign w:val="center"/>
          </w:tcPr>
          <w:p w14:paraId="37BC57CC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AI1 configurações</w:t>
            </w:r>
          </w:p>
        </w:tc>
        <w:tc>
          <w:tcPr>
            <w:tcW w:w="2484" w:type="dxa"/>
          </w:tcPr>
          <w:p w14:paraId="4F80FD35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 w:rsidRPr="00221FE8">
              <w:rPr>
                <w:rFonts w:ascii="Calibri" w:hAnsi="Calibri" w:cs="Times New Roman"/>
                <w:sz w:val="20"/>
                <w:szCs w:val="20"/>
              </w:rPr>
              <w:t>Detect</w:t>
            </w:r>
            <w:proofErr w:type="spellEnd"/>
            <w:r w:rsidRPr="00221FE8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proofErr w:type="spellStart"/>
            <w:r w:rsidRPr="00221FE8">
              <w:rPr>
                <w:rFonts w:ascii="Calibri" w:hAnsi="Calibri" w:cs="Times New Roman"/>
                <w:sz w:val="20"/>
                <w:szCs w:val="20"/>
              </w:rPr>
              <w:t>Disconection</w:t>
            </w:r>
            <w:proofErr w:type="spellEnd"/>
          </w:p>
        </w:tc>
        <w:tc>
          <w:tcPr>
            <w:tcW w:w="2287" w:type="dxa"/>
          </w:tcPr>
          <w:p w14:paraId="227EBAC4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Off</w:t>
            </w:r>
          </w:p>
        </w:tc>
      </w:tr>
      <w:tr w:rsidR="00D015F2" w:rsidRPr="00221FE8" w14:paraId="7DCD8CBD" w14:textId="77777777" w:rsidTr="009F3C5C">
        <w:trPr>
          <w:jc w:val="center"/>
        </w:trPr>
        <w:tc>
          <w:tcPr>
            <w:tcW w:w="1404" w:type="dxa"/>
            <w:vMerge/>
          </w:tcPr>
          <w:p w14:paraId="22A87BFD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2271" w:type="dxa"/>
            <w:vMerge/>
          </w:tcPr>
          <w:p w14:paraId="34A96244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612B9DDF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 w:rsidRPr="00221FE8">
              <w:rPr>
                <w:rFonts w:ascii="Calibri" w:hAnsi="Calibri" w:cs="Times New Roman"/>
                <w:sz w:val="20"/>
                <w:szCs w:val="20"/>
              </w:rPr>
              <w:t>Signal</w:t>
            </w:r>
            <w:proofErr w:type="spellEnd"/>
            <w:r w:rsidRPr="00221FE8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proofErr w:type="spellStart"/>
            <w:r w:rsidRPr="00221FE8">
              <w:rPr>
                <w:rFonts w:ascii="Calibri" w:hAnsi="Calibri" w:cs="Times New Roman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2287" w:type="dxa"/>
          </w:tcPr>
          <w:p w14:paraId="615465AD" w14:textId="4AA6E66E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>0 a 10 V</w:t>
            </w:r>
          </w:p>
        </w:tc>
      </w:tr>
      <w:tr w:rsidR="00D015F2" w:rsidRPr="00221FE8" w14:paraId="030DA5F8" w14:textId="77777777" w:rsidTr="009F3C5C">
        <w:trPr>
          <w:jc w:val="center"/>
        </w:trPr>
        <w:tc>
          <w:tcPr>
            <w:tcW w:w="1404" w:type="dxa"/>
          </w:tcPr>
          <w:p w14:paraId="519D2845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</w:tcPr>
          <w:p w14:paraId="151EB16A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AI1 filtro</w:t>
            </w:r>
          </w:p>
        </w:tc>
        <w:tc>
          <w:tcPr>
            <w:tcW w:w="4771" w:type="dxa"/>
            <w:gridSpan w:val="2"/>
          </w:tcPr>
          <w:p w14:paraId="5588FAE2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0.10s</w:t>
            </w:r>
          </w:p>
        </w:tc>
      </w:tr>
      <w:tr w:rsidR="00D015F2" w:rsidRPr="00221FE8" w14:paraId="11EEFFD5" w14:textId="77777777" w:rsidTr="009F3C5C">
        <w:trPr>
          <w:jc w:val="center"/>
        </w:trPr>
        <w:tc>
          <w:tcPr>
            <w:tcW w:w="1404" w:type="dxa"/>
          </w:tcPr>
          <w:p w14:paraId="3DA4C3DB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</w:tcPr>
          <w:p w14:paraId="74FA7B34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AI1 ganho</w:t>
            </w:r>
          </w:p>
        </w:tc>
        <w:tc>
          <w:tcPr>
            <w:tcW w:w="4771" w:type="dxa"/>
            <w:gridSpan w:val="2"/>
          </w:tcPr>
          <w:p w14:paraId="48557825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1.000</w:t>
            </w:r>
          </w:p>
        </w:tc>
      </w:tr>
      <w:tr w:rsidR="00D015F2" w:rsidRPr="00221FE8" w14:paraId="5AB5A906" w14:textId="77777777" w:rsidTr="009F3C5C">
        <w:trPr>
          <w:jc w:val="center"/>
        </w:trPr>
        <w:tc>
          <w:tcPr>
            <w:tcW w:w="1404" w:type="dxa"/>
          </w:tcPr>
          <w:p w14:paraId="18D9406F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lastRenderedPageBreak/>
              <w:t>Pxxxx</w:t>
            </w:r>
            <w:proofErr w:type="spellEnd"/>
          </w:p>
        </w:tc>
        <w:tc>
          <w:tcPr>
            <w:tcW w:w="2271" w:type="dxa"/>
          </w:tcPr>
          <w:p w14:paraId="6189A2B0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AI1 offset</w:t>
            </w:r>
          </w:p>
        </w:tc>
        <w:tc>
          <w:tcPr>
            <w:tcW w:w="4771" w:type="dxa"/>
            <w:gridSpan w:val="2"/>
          </w:tcPr>
          <w:p w14:paraId="783314E6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0.00%</w:t>
            </w:r>
          </w:p>
        </w:tc>
      </w:tr>
      <w:tr w:rsidR="00D015F2" w:rsidRPr="00221FE8" w14:paraId="60B7A408" w14:textId="77777777" w:rsidTr="009F3C5C">
        <w:trPr>
          <w:jc w:val="center"/>
        </w:trPr>
        <w:tc>
          <w:tcPr>
            <w:tcW w:w="1404" w:type="dxa"/>
          </w:tcPr>
          <w:p w14:paraId="0622338F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</w:tcPr>
          <w:p w14:paraId="6920A966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AI1 Zona Morta</w:t>
            </w:r>
          </w:p>
        </w:tc>
        <w:tc>
          <w:tcPr>
            <w:tcW w:w="4771" w:type="dxa"/>
            <w:gridSpan w:val="2"/>
          </w:tcPr>
          <w:p w14:paraId="250F8D97" w14:textId="77777777" w:rsidR="00D015F2" w:rsidRPr="00221FE8" w:rsidRDefault="00D015F2" w:rsidP="009F3C5C">
            <w:pPr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0.00%</w:t>
            </w:r>
          </w:p>
        </w:tc>
      </w:tr>
    </w:tbl>
    <w:p w14:paraId="001CC05F" w14:textId="003DC3CB" w:rsidR="00D015F2" w:rsidRDefault="00D015F2" w:rsidP="00D015F2">
      <w:pPr>
        <w:pStyle w:val="Legenda"/>
      </w:pPr>
      <w:bookmarkStart w:id="3" w:name="_Ref225845449"/>
      <w:r w:rsidRPr="00FF29B8">
        <w:t xml:space="preserve">Tabela </w:t>
      </w:r>
      <w:r>
        <w:rPr>
          <w:noProof/>
        </w:rPr>
        <w:fldChar w:fldCharType="begin"/>
      </w:r>
      <w:r>
        <w:rPr>
          <w:noProof/>
        </w:rPr>
        <w:instrText xml:space="preserve"> SEQ Tabela \* ARABIC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bookmarkEnd w:id="3"/>
      <w:r w:rsidRPr="00FF29B8">
        <w:t xml:space="preserve"> - Parametrização para teste das entradas analógicas em tensão.</w:t>
      </w:r>
    </w:p>
    <w:p w14:paraId="6A0C9A7B" w14:textId="77777777" w:rsidR="00D015F2" w:rsidRPr="00FF29B8" w:rsidRDefault="00D015F2" w:rsidP="00D015F2">
      <w:pPr>
        <w:pStyle w:val="PargrafodaLista"/>
        <w:numPr>
          <w:ilvl w:val="1"/>
          <w:numId w:val="20"/>
        </w:numPr>
      </w:pPr>
      <w:r w:rsidRPr="00FF29B8">
        <w:t xml:space="preserve">Conecte um multímetro calibrador ou outro dispositivo com saída em corrente na entrada analógica </w:t>
      </w:r>
      <w:r w:rsidRPr="00221FE8">
        <w:rPr>
          <w:b/>
        </w:rPr>
        <w:t>AI1</w:t>
      </w:r>
      <w:r w:rsidRPr="00FF29B8">
        <w:t xml:space="preserve">. Para tal, conecte o positivo </w:t>
      </w:r>
      <w:r>
        <w:t>e</w:t>
      </w:r>
      <w:r w:rsidRPr="00FF29B8">
        <w:t xml:space="preserve">m </w:t>
      </w:r>
      <w:r w:rsidRPr="00221FE8">
        <w:rPr>
          <w:b/>
        </w:rPr>
        <w:t xml:space="preserve">AI1+ </w:t>
      </w:r>
      <w:r w:rsidRPr="00FF29B8">
        <w:t>(pino 1</w:t>
      </w:r>
      <w:r>
        <w:t>0</w:t>
      </w:r>
      <w:r w:rsidRPr="00FF29B8">
        <w:t xml:space="preserve"> de </w:t>
      </w:r>
      <w:r w:rsidRPr="00221FE8">
        <w:rPr>
          <w:b/>
        </w:rPr>
        <w:t>XC</w:t>
      </w:r>
      <w:r>
        <w:rPr>
          <w:b/>
        </w:rPr>
        <w:t>2</w:t>
      </w:r>
      <w:r w:rsidRPr="00FF29B8">
        <w:t xml:space="preserve">) e o negativo em </w:t>
      </w:r>
      <w:r w:rsidRPr="00221FE8">
        <w:rPr>
          <w:b/>
        </w:rPr>
        <w:t>AI1-</w:t>
      </w:r>
      <w:r w:rsidRPr="00FF29B8">
        <w:t xml:space="preserve"> (pino </w:t>
      </w:r>
      <w:r>
        <w:t>8</w:t>
      </w:r>
      <w:r w:rsidRPr="00FF29B8">
        <w:t xml:space="preserve"> de </w:t>
      </w:r>
      <w:r w:rsidRPr="00221FE8">
        <w:rPr>
          <w:b/>
        </w:rPr>
        <w:t>XC</w:t>
      </w:r>
      <w:r>
        <w:rPr>
          <w:b/>
        </w:rPr>
        <w:t>2</w:t>
      </w:r>
      <w:r w:rsidRPr="00FF29B8">
        <w:t>).</w:t>
      </w:r>
    </w:p>
    <w:p w14:paraId="008F53B4" w14:textId="6A398459" w:rsidR="00D015F2" w:rsidRDefault="00D015F2" w:rsidP="00D015F2">
      <w:pPr>
        <w:pStyle w:val="PargrafodaLista"/>
        <w:numPr>
          <w:ilvl w:val="1"/>
          <w:numId w:val="20"/>
        </w:numPr>
      </w:pPr>
      <w:r w:rsidRPr="00FF29B8">
        <w:t xml:space="preserve">Ajuste a saída do multímetro calibrador de acordo com a </w:t>
      </w:r>
      <w:r>
        <w:fldChar w:fldCharType="begin"/>
      </w:r>
      <w:r>
        <w:instrText xml:space="preserve"> REF _Ref225845427 \h </w:instrText>
      </w:r>
      <w:r>
        <w:fldChar w:fldCharType="separate"/>
      </w:r>
      <w:r w:rsidRPr="00FF29B8">
        <w:t xml:space="preserve">Tabela </w:t>
      </w:r>
      <w:r>
        <w:rPr>
          <w:noProof/>
        </w:rPr>
        <w:t>4</w:t>
      </w:r>
      <w:r>
        <w:fldChar w:fldCharType="end"/>
      </w:r>
      <w:r w:rsidRPr="00F01E40">
        <w:fldChar w:fldCharType="begin"/>
      </w:r>
      <w:r w:rsidRPr="00F01E40">
        <w:instrText xml:space="preserve"> REF _Ref7674408 \h  \* MERGEFORMAT </w:instrText>
      </w:r>
      <w:r w:rsidRPr="00F01E40">
        <w:fldChar w:fldCharType="separate"/>
      </w:r>
      <w:r w:rsidRPr="00F01E40">
        <w:fldChar w:fldCharType="end"/>
      </w:r>
      <w:r w:rsidRPr="00FF29B8">
        <w:t xml:space="preserve"> e meça o parâmetro de status da entrada </w:t>
      </w:r>
      <w:r w:rsidRPr="00221FE8">
        <w:rPr>
          <w:b/>
        </w:rPr>
        <w:t>AI1</w:t>
      </w:r>
      <w:r w:rsidRPr="00FF29B8">
        <w:t xml:space="preserve">, </w:t>
      </w:r>
      <w:proofErr w:type="spellStart"/>
      <w:r>
        <w:rPr>
          <w:b/>
        </w:rPr>
        <w:t>Pxxxx</w:t>
      </w:r>
      <w:proofErr w:type="spellEnd"/>
      <w:r w:rsidRPr="00FF29B8">
        <w:t>.</w:t>
      </w:r>
    </w:p>
    <w:tbl>
      <w:tblPr>
        <w:tblStyle w:val="Tabelacomgrade9"/>
        <w:tblW w:w="7322" w:type="dxa"/>
        <w:jc w:val="center"/>
        <w:tblLook w:val="04A0" w:firstRow="1" w:lastRow="0" w:firstColumn="1" w:lastColumn="0" w:noHBand="0" w:noVBand="1"/>
      </w:tblPr>
      <w:tblGrid>
        <w:gridCol w:w="1935"/>
        <w:gridCol w:w="2552"/>
        <w:gridCol w:w="2835"/>
      </w:tblGrid>
      <w:tr w:rsidR="00D015F2" w:rsidRPr="00221FE8" w14:paraId="079F0F2A" w14:textId="77777777" w:rsidTr="009F3C5C">
        <w:trPr>
          <w:jc w:val="center"/>
        </w:trPr>
        <w:tc>
          <w:tcPr>
            <w:tcW w:w="1935" w:type="dxa"/>
          </w:tcPr>
          <w:p w14:paraId="158ADB4A" w14:textId="77777777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Corrente aplicada (</w:t>
            </w:r>
            <w:proofErr w:type="spellStart"/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mA</w:t>
            </w:r>
            <w:proofErr w:type="spellEnd"/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552" w:type="dxa"/>
          </w:tcPr>
          <w:p w14:paraId="0B0B5086" w14:textId="77777777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 xml:space="preserve">Valor esperado no parâmetro </w:t>
            </w:r>
            <w:proofErr w:type="spellStart"/>
            <w:r>
              <w:rPr>
                <w:rFonts w:ascii="Calibri" w:hAnsi="Calibri" w:cs="Times New Roman"/>
                <w:b/>
                <w:sz w:val="20"/>
                <w:szCs w:val="20"/>
              </w:rPr>
              <w:t>Pxxxx</w:t>
            </w:r>
            <w:proofErr w:type="spellEnd"/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 xml:space="preserve"> (%)</w:t>
            </w:r>
          </w:p>
        </w:tc>
        <w:tc>
          <w:tcPr>
            <w:tcW w:w="2835" w:type="dxa"/>
          </w:tcPr>
          <w:p w14:paraId="4C1CCADB" w14:textId="77777777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 xml:space="preserve">Faixa esperada no parâmetro </w:t>
            </w:r>
            <w:proofErr w:type="spellStart"/>
            <w:r>
              <w:rPr>
                <w:rFonts w:ascii="Calibri" w:hAnsi="Calibri" w:cs="Times New Roman"/>
                <w:b/>
                <w:sz w:val="20"/>
                <w:szCs w:val="20"/>
              </w:rPr>
              <w:t>Pxxxx</w:t>
            </w:r>
            <w:proofErr w:type="spellEnd"/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 xml:space="preserve"> (%)</w:t>
            </w:r>
          </w:p>
        </w:tc>
      </w:tr>
      <w:tr w:rsidR="00D015F2" w:rsidRPr="00221FE8" w14:paraId="24BF161E" w14:textId="77777777" w:rsidTr="009F3C5C">
        <w:trPr>
          <w:jc w:val="center"/>
        </w:trPr>
        <w:tc>
          <w:tcPr>
            <w:tcW w:w="1935" w:type="dxa"/>
          </w:tcPr>
          <w:p w14:paraId="7C1560B9" w14:textId="77777777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</w:tcPr>
          <w:p w14:paraId="5B2C8853" w14:textId="77777777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0.00% ±2%</w:t>
            </w:r>
          </w:p>
        </w:tc>
        <w:tc>
          <w:tcPr>
            <w:tcW w:w="2835" w:type="dxa"/>
          </w:tcPr>
          <w:p w14:paraId="5676C060" w14:textId="77777777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-2% até 2%</w:t>
            </w:r>
          </w:p>
        </w:tc>
      </w:tr>
      <w:tr w:rsidR="00D015F2" w:rsidRPr="00221FE8" w14:paraId="594B7330" w14:textId="77777777" w:rsidTr="009F3C5C">
        <w:trPr>
          <w:jc w:val="center"/>
        </w:trPr>
        <w:tc>
          <w:tcPr>
            <w:tcW w:w="1935" w:type="dxa"/>
          </w:tcPr>
          <w:p w14:paraId="51C03E4F" w14:textId="17843173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>2.00</w:t>
            </w:r>
          </w:p>
        </w:tc>
        <w:tc>
          <w:tcPr>
            <w:tcW w:w="2552" w:type="dxa"/>
          </w:tcPr>
          <w:p w14:paraId="57234C7E" w14:textId="77777777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20.00% ±2%</w:t>
            </w:r>
          </w:p>
        </w:tc>
        <w:tc>
          <w:tcPr>
            <w:tcW w:w="2835" w:type="dxa"/>
          </w:tcPr>
          <w:p w14:paraId="003A57EB" w14:textId="77777777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18% até 22%</w:t>
            </w:r>
          </w:p>
        </w:tc>
      </w:tr>
      <w:tr w:rsidR="00D015F2" w:rsidRPr="00221FE8" w14:paraId="2BD4D3FD" w14:textId="77777777" w:rsidTr="009F3C5C">
        <w:trPr>
          <w:jc w:val="center"/>
        </w:trPr>
        <w:tc>
          <w:tcPr>
            <w:tcW w:w="1935" w:type="dxa"/>
          </w:tcPr>
          <w:p w14:paraId="3E8EE7B5" w14:textId="1B4923C4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>5.00</w:t>
            </w:r>
          </w:p>
        </w:tc>
        <w:tc>
          <w:tcPr>
            <w:tcW w:w="2552" w:type="dxa"/>
          </w:tcPr>
          <w:p w14:paraId="0B5BE8DE" w14:textId="77777777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50.00% ±2%</w:t>
            </w:r>
          </w:p>
        </w:tc>
        <w:tc>
          <w:tcPr>
            <w:tcW w:w="2835" w:type="dxa"/>
          </w:tcPr>
          <w:p w14:paraId="60014584" w14:textId="77777777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48% até 52%</w:t>
            </w:r>
          </w:p>
        </w:tc>
      </w:tr>
      <w:tr w:rsidR="00D015F2" w:rsidRPr="00221FE8" w14:paraId="3C1EA3F8" w14:textId="77777777" w:rsidTr="009F3C5C">
        <w:trPr>
          <w:jc w:val="center"/>
        </w:trPr>
        <w:tc>
          <w:tcPr>
            <w:tcW w:w="1935" w:type="dxa"/>
          </w:tcPr>
          <w:p w14:paraId="1ED54E21" w14:textId="1DFFFBFE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>8.00</w:t>
            </w:r>
          </w:p>
        </w:tc>
        <w:tc>
          <w:tcPr>
            <w:tcW w:w="2552" w:type="dxa"/>
          </w:tcPr>
          <w:p w14:paraId="78230AD2" w14:textId="77777777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80.00% ±2%</w:t>
            </w:r>
          </w:p>
        </w:tc>
        <w:tc>
          <w:tcPr>
            <w:tcW w:w="2835" w:type="dxa"/>
          </w:tcPr>
          <w:p w14:paraId="73631B63" w14:textId="77777777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78% até 82%</w:t>
            </w:r>
          </w:p>
        </w:tc>
      </w:tr>
      <w:tr w:rsidR="00D015F2" w:rsidRPr="00221FE8" w14:paraId="65F20DD7" w14:textId="77777777" w:rsidTr="009F3C5C">
        <w:trPr>
          <w:jc w:val="center"/>
        </w:trPr>
        <w:tc>
          <w:tcPr>
            <w:tcW w:w="1935" w:type="dxa"/>
          </w:tcPr>
          <w:p w14:paraId="7E85366F" w14:textId="1212E724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>10.0</w:t>
            </w:r>
          </w:p>
        </w:tc>
        <w:tc>
          <w:tcPr>
            <w:tcW w:w="2552" w:type="dxa"/>
          </w:tcPr>
          <w:p w14:paraId="57863C41" w14:textId="77777777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 xml:space="preserve">100.00% -2% </w:t>
            </w:r>
          </w:p>
        </w:tc>
        <w:tc>
          <w:tcPr>
            <w:tcW w:w="2835" w:type="dxa"/>
          </w:tcPr>
          <w:p w14:paraId="53C2743C" w14:textId="77777777" w:rsidR="00D015F2" w:rsidRPr="00221FE8" w:rsidRDefault="00D015F2" w:rsidP="009F3C5C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98% até 100%</w:t>
            </w:r>
          </w:p>
        </w:tc>
      </w:tr>
    </w:tbl>
    <w:p w14:paraId="5EFE5753" w14:textId="74045B99" w:rsidR="00D015F2" w:rsidRDefault="00D015F2" w:rsidP="00D015F2">
      <w:pPr>
        <w:pStyle w:val="Legenda"/>
      </w:pPr>
      <w:bookmarkStart w:id="4" w:name="_Ref225845427"/>
      <w:r w:rsidRPr="00FF29B8">
        <w:t xml:space="preserve">Tabela </w:t>
      </w:r>
      <w:r>
        <w:rPr>
          <w:noProof/>
        </w:rPr>
        <w:fldChar w:fldCharType="begin"/>
      </w:r>
      <w:r>
        <w:rPr>
          <w:noProof/>
        </w:rPr>
        <w:instrText xml:space="preserve"> SEQ Tabela \* ARABIC </w:instrText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bookmarkEnd w:id="4"/>
      <w:r w:rsidRPr="00FF29B8">
        <w:t xml:space="preserve"> – Teste da entrada analógica </w:t>
      </w:r>
      <w:r w:rsidRPr="00FF29B8">
        <w:rPr>
          <w:b/>
        </w:rPr>
        <w:t>AI1</w:t>
      </w:r>
      <w:r>
        <w:rPr>
          <w:bCs/>
        </w:rPr>
        <w:t xml:space="preserve"> em tensão</w:t>
      </w:r>
      <w:r w:rsidRPr="00FF29B8">
        <w:t>.</w:t>
      </w:r>
    </w:p>
    <w:p w14:paraId="38C8B9EE" w14:textId="5C846AB4" w:rsidR="002E5739" w:rsidRDefault="002E5739" w:rsidP="00FE744D">
      <w:pPr>
        <w:pStyle w:val="PargrafodaLista"/>
        <w:numPr>
          <w:ilvl w:val="0"/>
          <w:numId w:val="23"/>
        </w:numPr>
      </w:pPr>
      <w:r>
        <w:t>Teste das saídas analógicas em tensão</w:t>
      </w:r>
    </w:p>
    <w:p w14:paraId="0791A9F2" w14:textId="6E87454A" w:rsidR="00FF29B8" w:rsidRPr="00FF29B8" w:rsidRDefault="00FF29B8" w:rsidP="00061C53">
      <w:pPr>
        <w:pStyle w:val="PargrafodaLista"/>
        <w:numPr>
          <w:ilvl w:val="1"/>
          <w:numId w:val="23"/>
        </w:numPr>
        <w:ind w:left="1560" w:hanging="426"/>
      </w:pPr>
      <w:r w:rsidRPr="00FF29B8">
        <w:t xml:space="preserve">Configure as saídas analógicas para o modo “Tensão”, configurando os DIP </w:t>
      </w:r>
      <w:r w:rsidRPr="00221FE8">
        <w:rPr>
          <w:i/>
        </w:rPr>
        <w:t>switch</w:t>
      </w:r>
      <w:r w:rsidRPr="00FF29B8">
        <w:t xml:space="preserve">es </w:t>
      </w:r>
      <w:r w:rsidRPr="00221FE8">
        <w:rPr>
          <w:b/>
        </w:rPr>
        <w:t>S</w:t>
      </w:r>
      <w:r w:rsidR="00D015F2">
        <w:rPr>
          <w:b/>
        </w:rPr>
        <w:t>1</w:t>
      </w:r>
      <w:r w:rsidRPr="00221FE8">
        <w:rPr>
          <w:b/>
        </w:rPr>
        <w:t>:</w:t>
      </w:r>
      <w:r w:rsidR="00D015F2">
        <w:rPr>
          <w:b/>
        </w:rPr>
        <w:t>1</w:t>
      </w:r>
      <w:r w:rsidRPr="00221FE8">
        <w:rPr>
          <w:b/>
        </w:rPr>
        <w:t xml:space="preserve"> </w:t>
      </w:r>
      <w:r w:rsidRPr="00FF29B8">
        <w:t>(</w:t>
      </w:r>
      <w:r w:rsidRPr="00221FE8">
        <w:rPr>
          <w:b/>
        </w:rPr>
        <w:t>AO1</w:t>
      </w:r>
      <w:r w:rsidRPr="00FF29B8">
        <w:t>) “</w:t>
      </w:r>
      <w:r w:rsidRPr="00221FE8">
        <w:rPr>
          <w:b/>
        </w:rPr>
        <w:t>V</w:t>
      </w:r>
      <w:r w:rsidRPr="00FF29B8">
        <w:t>” (</w:t>
      </w:r>
      <w:proofErr w:type="spellStart"/>
      <w:r w:rsidRPr="00221FE8">
        <w:rPr>
          <w:b/>
        </w:rPr>
        <w:t>on</w:t>
      </w:r>
      <w:proofErr w:type="spellEnd"/>
      <w:r w:rsidRPr="00FF29B8">
        <w:t>).</w:t>
      </w:r>
    </w:p>
    <w:p w14:paraId="7A314B27" w14:textId="0AA34701" w:rsidR="00FF29B8" w:rsidRDefault="00FF29B8" w:rsidP="00FF29B8">
      <w:r w:rsidRPr="00FF29B8">
        <w:t xml:space="preserve">Parametrize as saídas analógicas ajustando os parâmetros de acordo com a </w:t>
      </w:r>
      <w:r w:rsidRPr="00F01E40">
        <w:fldChar w:fldCharType="begin"/>
      </w:r>
      <w:r w:rsidRPr="00F01E40">
        <w:instrText xml:space="preserve"> REF _Ref7673911 \h  \* MERGEFORMAT </w:instrText>
      </w:r>
      <w:r w:rsidRPr="00F01E40">
        <w:fldChar w:fldCharType="separate"/>
      </w:r>
      <w:r w:rsidR="00D015F2" w:rsidRPr="00FF29B8">
        <w:t xml:space="preserve">Tabela </w:t>
      </w:r>
      <w:r w:rsidR="00D015F2">
        <w:t>5</w:t>
      </w:r>
      <w:r w:rsidRPr="00F01E40">
        <w:fldChar w:fldCharType="end"/>
      </w:r>
      <w:r w:rsidRPr="00FF29B8">
        <w:t>.</w:t>
      </w:r>
    </w:p>
    <w:tbl>
      <w:tblPr>
        <w:tblStyle w:val="Tabelacomgrade11"/>
        <w:tblW w:w="0" w:type="auto"/>
        <w:jc w:val="center"/>
        <w:tblLook w:val="04A0" w:firstRow="1" w:lastRow="0" w:firstColumn="1" w:lastColumn="0" w:noHBand="0" w:noVBand="1"/>
      </w:tblPr>
      <w:tblGrid>
        <w:gridCol w:w="1404"/>
        <w:gridCol w:w="2271"/>
        <w:gridCol w:w="1140"/>
      </w:tblGrid>
      <w:tr w:rsidR="00221FE8" w:rsidRPr="00221FE8" w14:paraId="68CB7978" w14:textId="77777777" w:rsidTr="00221FE8">
        <w:trPr>
          <w:trHeight w:val="354"/>
          <w:jc w:val="center"/>
        </w:trPr>
        <w:tc>
          <w:tcPr>
            <w:tcW w:w="1404" w:type="dxa"/>
          </w:tcPr>
          <w:p w14:paraId="501D17BF" w14:textId="77777777" w:rsidR="00221FE8" w:rsidRPr="00221FE8" w:rsidRDefault="00221FE8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Parâmetro</w:t>
            </w:r>
          </w:p>
        </w:tc>
        <w:tc>
          <w:tcPr>
            <w:tcW w:w="2271" w:type="dxa"/>
          </w:tcPr>
          <w:p w14:paraId="0724C88A" w14:textId="77777777" w:rsidR="00221FE8" w:rsidRPr="00221FE8" w:rsidRDefault="00221FE8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Descrição</w:t>
            </w:r>
          </w:p>
        </w:tc>
        <w:tc>
          <w:tcPr>
            <w:tcW w:w="1140" w:type="dxa"/>
          </w:tcPr>
          <w:p w14:paraId="292E1AEB" w14:textId="77777777" w:rsidR="00221FE8" w:rsidRPr="00221FE8" w:rsidRDefault="00221FE8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Valor</w:t>
            </w:r>
          </w:p>
        </w:tc>
      </w:tr>
      <w:tr w:rsidR="00221FE8" w:rsidRPr="00221FE8" w14:paraId="4457C9D0" w14:textId="77777777" w:rsidTr="00221FE8">
        <w:trPr>
          <w:jc w:val="center"/>
        </w:trPr>
        <w:tc>
          <w:tcPr>
            <w:tcW w:w="1404" w:type="dxa"/>
          </w:tcPr>
          <w:p w14:paraId="60FFD11A" w14:textId="0124850E" w:rsidR="00221FE8" w:rsidRPr="00221FE8" w:rsidRDefault="00D015F2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</w:tcPr>
          <w:p w14:paraId="5105AA7C" w14:textId="77777777" w:rsidR="00221FE8" w:rsidRPr="00221FE8" w:rsidRDefault="00221FE8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AO1</w:t>
            </w:r>
            <w:r w:rsidRPr="00221FE8">
              <w:rPr>
                <w:rFonts w:ascii="Calibri" w:hAnsi="Calibri" w:cs="Times New Roman"/>
                <w:sz w:val="20"/>
                <w:szCs w:val="20"/>
              </w:rPr>
              <w:t xml:space="preserve"> tipo de sinal</w:t>
            </w:r>
          </w:p>
        </w:tc>
        <w:tc>
          <w:tcPr>
            <w:tcW w:w="1140" w:type="dxa"/>
          </w:tcPr>
          <w:p w14:paraId="616A414B" w14:textId="77777777" w:rsidR="00221FE8" w:rsidRPr="00221FE8" w:rsidRDefault="00221FE8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0 a 10V</w:t>
            </w:r>
          </w:p>
        </w:tc>
      </w:tr>
      <w:tr w:rsidR="00221FE8" w:rsidRPr="00221FE8" w14:paraId="555A079D" w14:textId="77777777" w:rsidTr="00221FE8">
        <w:trPr>
          <w:jc w:val="center"/>
        </w:trPr>
        <w:tc>
          <w:tcPr>
            <w:tcW w:w="1404" w:type="dxa"/>
          </w:tcPr>
          <w:p w14:paraId="76E61C28" w14:textId="30D84CBB" w:rsidR="00221FE8" w:rsidRPr="00221FE8" w:rsidRDefault="00D015F2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</w:tcPr>
          <w:p w14:paraId="74D32470" w14:textId="77777777" w:rsidR="00221FE8" w:rsidRPr="00221FE8" w:rsidRDefault="00221FE8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b/>
                <w:sz w:val="20"/>
                <w:szCs w:val="20"/>
              </w:rPr>
              <w:t>AO1</w:t>
            </w:r>
            <w:r w:rsidRPr="00221FE8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proofErr w:type="spellStart"/>
            <w:r w:rsidRPr="00221FE8">
              <w:rPr>
                <w:rFonts w:ascii="Calibri" w:hAnsi="Calibri" w:cs="Times New Roman"/>
                <w:sz w:val="20"/>
                <w:szCs w:val="20"/>
              </w:rPr>
              <w:t>funcão</w:t>
            </w:r>
            <w:proofErr w:type="spellEnd"/>
          </w:p>
        </w:tc>
        <w:tc>
          <w:tcPr>
            <w:tcW w:w="1140" w:type="dxa"/>
          </w:tcPr>
          <w:p w14:paraId="6329CAE8" w14:textId="77777777" w:rsidR="00221FE8" w:rsidRPr="00221FE8" w:rsidRDefault="00221FE8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221FE8">
              <w:rPr>
                <w:rFonts w:ascii="Calibri" w:hAnsi="Calibri" w:cs="Times New Roman"/>
                <w:sz w:val="20"/>
                <w:szCs w:val="20"/>
              </w:rPr>
              <w:t>Rede</w:t>
            </w:r>
          </w:p>
        </w:tc>
      </w:tr>
    </w:tbl>
    <w:p w14:paraId="47AB4B74" w14:textId="0194E8DE" w:rsidR="00FF29B8" w:rsidRDefault="00FF29B8" w:rsidP="00D612CC">
      <w:pPr>
        <w:pStyle w:val="Legenda"/>
      </w:pPr>
      <w:bookmarkStart w:id="5" w:name="_Ref7673911"/>
      <w:r w:rsidRPr="00FF29B8">
        <w:t xml:space="preserve">Tabela </w:t>
      </w:r>
      <w:r w:rsidR="00223491">
        <w:rPr>
          <w:noProof/>
        </w:rPr>
        <w:fldChar w:fldCharType="begin"/>
      </w:r>
      <w:r w:rsidR="00223491">
        <w:rPr>
          <w:noProof/>
        </w:rPr>
        <w:instrText xml:space="preserve"> SEQ Tabela \* ARABIC </w:instrText>
      </w:r>
      <w:r w:rsidR="00223491">
        <w:rPr>
          <w:noProof/>
        </w:rPr>
        <w:fldChar w:fldCharType="separate"/>
      </w:r>
      <w:r w:rsidR="00D015F2">
        <w:rPr>
          <w:noProof/>
        </w:rPr>
        <w:t>5</w:t>
      </w:r>
      <w:r w:rsidR="00223491">
        <w:rPr>
          <w:noProof/>
        </w:rPr>
        <w:fldChar w:fldCharType="end"/>
      </w:r>
      <w:bookmarkEnd w:id="5"/>
      <w:r w:rsidRPr="00FF29B8">
        <w:t xml:space="preserve"> – Parametrização para teste das saídas analógicas em tensão.</w:t>
      </w:r>
    </w:p>
    <w:p w14:paraId="117A7FDA" w14:textId="6476B663" w:rsidR="00FF29B8" w:rsidRDefault="00FF29B8" w:rsidP="00FE744D">
      <w:pPr>
        <w:pStyle w:val="PargrafodaLista"/>
        <w:numPr>
          <w:ilvl w:val="1"/>
          <w:numId w:val="23"/>
        </w:numPr>
      </w:pPr>
      <w:r w:rsidRPr="00FF29B8">
        <w:t xml:space="preserve">Conecte uma carga de 1kΩ na saída analógica 1 (de </w:t>
      </w:r>
      <w:r w:rsidRPr="002E5739">
        <w:rPr>
          <w:b/>
        </w:rPr>
        <w:t xml:space="preserve">AO1 </w:t>
      </w:r>
      <w:r w:rsidRPr="00FF29B8">
        <w:t>(pino 1</w:t>
      </w:r>
      <w:r w:rsidR="00D015F2">
        <w:t>4</w:t>
      </w:r>
      <w:r w:rsidRPr="00FF29B8">
        <w:t xml:space="preserve"> de </w:t>
      </w:r>
      <w:r w:rsidRPr="002E5739">
        <w:rPr>
          <w:b/>
        </w:rPr>
        <w:t>XC</w:t>
      </w:r>
      <w:r w:rsidR="00D015F2">
        <w:rPr>
          <w:b/>
        </w:rPr>
        <w:t>2</w:t>
      </w:r>
      <w:r w:rsidRPr="00FF29B8">
        <w:t xml:space="preserve">) para </w:t>
      </w:r>
      <w:r w:rsidRPr="002E5739">
        <w:rPr>
          <w:b/>
        </w:rPr>
        <w:t xml:space="preserve">GND </w:t>
      </w:r>
      <w:r w:rsidRPr="00FF29B8">
        <w:t xml:space="preserve">(pino </w:t>
      </w:r>
      <w:r w:rsidR="00D015F2">
        <w:t>12</w:t>
      </w:r>
      <w:r w:rsidRPr="00FF29B8">
        <w:t xml:space="preserve"> de </w:t>
      </w:r>
      <w:r w:rsidRPr="002E5739">
        <w:rPr>
          <w:b/>
        </w:rPr>
        <w:t>XC</w:t>
      </w:r>
      <w:r w:rsidR="00D015F2">
        <w:rPr>
          <w:b/>
        </w:rPr>
        <w:t>2</w:t>
      </w:r>
      <w:r w:rsidRPr="00FF29B8">
        <w:t xml:space="preserve">)). Por rede, escreva os valores da </w:t>
      </w:r>
      <w:r w:rsidRPr="00F01E40">
        <w:fldChar w:fldCharType="begin"/>
      </w:r>
      <w:r w:rsidRPr="00F01E40">
        <w:instrText xml:space="preserve"> REF _Ref7674081 \h  \* MERGEFORMAT </w:instrText>
      </w:r>
      <w:r w:rsidRPr="00F01E40">
        <w:fldChar w:fldCharType="separate"/>
      </w:r>
      <w:r w:rsidR="00D015F2" w:rsidRPr="00FF29B8">
        <w:t xml:space="preserve">Tabela </w:t>
      </w:r>
      <w:r w:rsidR="00D015F2">
        <w:t>6</w:t>
      </w:r>
      <w:r w:rsidRPr="00F01E40">
        <w:fldChar w:fldCharType="end"/>
      </w:r>
      <w:r w:rsidRPr="00FF29B8">
        <w:t xml:space="preserve"> no parâmetro </w:t>
      </w:r>
      <w:proofErr w:type="spellStart"/>
      <w:r w:rsidR="00D015F2">
        <w:rPr>
          <w:b/>
        </w:rPr>
        <w:t>Pxxxx</w:t>
      </w:r>
      <w:proofErr w:type="spellEnd"/>
      <w:r w:rsidRPr="002E5739">
        <w:rPr>
          <w:b/>
        </w:rPr>
        <w:t xml:space="preserve"> </w:t>
      </w:r>
      <w:r w:rsidRPr="00FF29B8">
        <w:t xml:space="preserve">(valor de saída da </w:t>
      </w:r>
      <w:r w:rsidRPr="002E5739">
        <w:rPr>
          <w:b/>
        </w:rPr>
        <w:t>AO1</w:t>
      </w:r>
      <w:r w:rsidRPr="00FF29B8">
        <w:t xml:space="preserve">) e meça a tensão </w:t>
      </w:r>
      <w:proofErr w:type="spellStart"/>
      <w:r w:rsidRPr="00FF29B8">
        <w:t>dc</w:t>
      </w:r>
      <w:proofErr w:type="spellEnd"/>
      <w:r w:rsidRPr="00FF29B8">
        <w:t xml:space="preserve"> da saída:</w:t>
      </w:r>
    </w:p>
    <w:tbl>
      <w:tblPr>
        <w:tblStyle w:val="Tabelacomgrade12"/>
        <w:tblW w:w="5479" w:type="dxa"/>
        <w:jc w:val="center"/>
        <w:tblLook w:val="04A0" w:firstRow="1" w:lastRow="0" w:firstColumn="1" w:lastColumn="0" w:noHBand="0" w:noVBand="1"/>
      </w:tblPr>
      <w:tblGrid>
        <w:gridCol w:w="2693"/>
        <w:gridCol w:w="2786"/>
      </w:tblGrid>
      <w:tr w:rsidR="007F72AB" w:rsidRPr="007F72AB" w14:paraId="54E717AE" w14:textId="77777777" w:rsidTr="00F36CDE">
        <w:trPr>
          <w:jc w:val="center"/>
        </w:trPr>
        <w:tc>
          <w:tcPr>
            <w:tcW w:w="2693" w:type="dxa"/>
          </w:tcPr>
          <w:p w14:paraId="23879874" w14:textId="08D9AF67" w:rsidR="007F72AB" w:rsidRPr="007F72AB" w:rsidRDefault="007F72AB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b/>
                <w:sz w:val="20"/>
                <w:szCs w:val="20"/>
              </w:rPr>
              <w:t xml:space="preserve">Valor escrito no parâmetro </w:t>
            </w:r>
            <w:proofErr w:type="spellStart"/>
            <w:r w:rsidR="00D015F2">
              <w:rPr>
                <w:rFonts w:ascii="Calibri" w:hAnsi="Calibri" w:cs="Times New Roman"/>
                <w:b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786" w:type="dxa"/>
          </w:tcPr>
          <w:p w14:paraId="23F04DD8" w14:textId="77777777" w:rsidR="007F72AB" w:rsidRPr="007F72AB" w:rsidRDefault="007F72AB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b/>
                <w:sz w:val="20"/>
                <w:szCs w:val="20"/>
              </w:rPr>
              <w:t>Valor esperado na saída analógica AO1</w:t>
            </w:r>
          </w:p>
        </w:tc>
      </w:tr>
      <w:tr w:rsidR="007F72AB" w:rsidRPr="007F72AB" w14:paraId="0D60C4CD" w14:textId="77777777" w:rsidTr="00F36CDE">
        <w:trPr>
          <w:jc w:val="center"/>
        </w:trPr>
        <w:tc>
          <w:tcPr>
            <w:tcW w:w="2693" w:type="dxa"/>
          </w:tcPr>
          <w:p w14:paraId="4084619A" w14:textId="77777777" w:rsidR="007F72AB" w:rsidRPr="007F72AB" w:rsidRDefault="007F72AB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0</w:t>
            </w:r>
          </w:p>
        </w:tc>
        <w:tc>
          <w:tcPr>
            <w:tcW w:w="2786" w:type="dxa"/>
          </w:tcPr>
          <w:p w14:paraId="31A1204C" w14:textId="77777777" w:rsidR="007F72AB" w:rsidRPr="007F72AB" w:rsidRDefault="007F72AB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-0,2V até 0,2V</w:t>
            </w:r>
          </w:p>
        </w:tc>
      </w:tr>
      <w:tr w:rsidR="007F72AB" w:rsidRPr="007F72AB" w14:paraId="72C95422" w14:textId="77777777" w:rsidTr="00F36CDE">
        <w:trPr>
          <w:jc w:val="center"/>
        </w:trPr>
        <w:tc>
          <w:tcPr>
            <w:tcW w:w="2693" w:type="dxa"/>
          </w:tcPr>
          <w:p w14:paraId="546AA0FF" w14:textId="77777777" w:rsidR="007F72AB" w:rsidRPr="007F72AB" w:rsidRDefault="007F72AB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2000</w:t>
            </w:r>
          </w:p>
        </w:tc>
        <w:tc>
          <w:tcPr>
            <w:tcW w:w="2786" w:type="dxa"/>
          </w:tcPr>
          <w:p w14:paraId="19AF3D24" w14:textId="77777777" w:rsidR="007F72AB" w:rsidRPr="007F72AB" w:rsidRDefault="007F72AB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1,8V até 2,2V</w:t>
            </w:r>
          </w:p>
        </w:tc>
      </w:tr>
      <w:tr w:rsidR="007F72AB" w:rsidRPr="007F72AB" w14:paraId="314FE567" w14:textId="77777777" w:rsidTr="00F36CDE">
        <w:trPr>
          <w:jc w:val="center"/>
        </w:trPr>
        <w:tc>
          <w:tcPr>
            <w:tcW w:w="2693" w:type="dxa"/>
          </w:tcPr>
          <w:p w14:paraId="30AD9630" w14:textId="77777777" w:rsidR="007F72AB" w:rsidRPr="007F72AB" w:rsidRDefault="007F72AB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5000</w:t>
            </w:r>
          </w:p>
        </w:tc>
        <w:tc>
          <w:tcPr>
            <w:tcW w:w="2786" w:type="dxa"/>
          </w:tcPr>
          <w:p w14:paraId="0E677067" w14:textId="77777777" w:rsidR="007F72AB" w:rsidRPr="007F72AB" w:rsidRDefault="007F72AB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4,8V até 5,2V</w:t>
            </w:r>
          </w:p>
        </w:tc>
      </w:tr>
      <w:tr w:rsidR="007F72AB" w:rsidRPr="007F72AB" w14:paraId="66DFA427" w14:textId="77777777" w:rsidTr="00F36CDE">
        <w:trPr>
          <w:jc w:val="center"/>
        </w:trPr>
        <w:tc>
          <w:tcPr>
            <w:tcW w:w="2693" w:type="dxa"/>
          </w:tcPr>
          <w:p w14:paraId="61206CEB" w14:textId="77777777" w:rsidR="007F72AB" w:rsidRPr="007F72AB" w:rsidRDefault="007F72AB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8000</w:t>
            </w:r>
          </w:p>
        </w:tc>
        <w:tc>
          <w:tcPr>
            <w:tcW w:w="2786" w:type="dxa"/>
          </w:tcPr>
          <w:p w14:paraId="33FF5EAB" w14:textId="77777777" w:rsidR="007F72AB" w:rsidRPr="007F72AB" w:rsidRDefault="007F72AB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7,8V até 8,2V</w:t>
            </w:r>
          </w:p>
        </w:tc>
      </w:tr>
      <w:tr w:rsidR="007F72AB" w:rsidRPr="007F72AB" w14:paraId="25F716C3" w14:textId="77777777" w:rsidTr="00F36CDE">
        <w:trPr>
          <w:jc w:val="center"/>
        </w:trPr>
        <w:tc>
          <w:tcPr>
            <w:tcW w:w="2693" w:type="dxa"/>
          </w:tcPr>
          <w:p w14:paraId="2CA96ACC" w14:textId="77777777" w:rsidR="007F72AB" w:rsidRPr="007F72AB" w:rsidRDefault="007F72AB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10000</w:t>
            </w:r>
          </w:p>
        </w:tc>
        <w:tc>
          <w:tcPr>
            <w:tcW w:w="2786" w:type="dxa"/>
          </w:tcPr>
          <w:p w14:paraId="7A72ECE5" w14:textId="77777777" w:rsidR="007F72AB" w:rsidRPr="007F72AB" w:rsidRDefault="007F72AB" w:rsidP="00143B1F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9,8V até 10,2V</w:t>
            </w:r>
          </w:p>
        </w:tc>
      </w:tr>
    </w:tbl>
    <w:p w14:paraId="596E5682" w14:textId="29C12A29" w:rsidR="00FF29B8" w:rsidRDefault="00FF29B8" w:rsidP="00D612CC">
      <w:pPr>
        <w:pStyle w:val="Legenda"/>
      </w:pPr>
      <w:bookmarkStart w:id="6" w:name="_Ref7674081"/>
      <w:r w:rsidRPr="00FF29B8">
        <w:t xml:space="preserve">Tabela </w:t>
      </w:r>
      <w:r w:rsidR="00223491">
        <w:rPr>
          <w:noProof/>
        </w:rPr>
        <w:fldChar w:fldCharType="begin"/>
      </w:r>
      <w:r w:rsidR="00223491">
        <w:rPr>
          <w:noProof/>
        </w:rPr>
        <w:instrText xml:space="preserve"> SEQ Tabela \* ARABIC </w:instrText>
      </w:r>
      <w:r w:rsidR="00223491">
        <w:rPr>
          <w:noProof/>
        </w:rPr>
        <w:fldChar w:fldCharType="separate"/>
      </w:r>
      <w:r w:rsidR="00D015F2">
        <w:rPr>
          <w:noProof/>
        </w:rPr>
        <w:t>6</w:t>
      </w:r>
      <w:r w:rsidR="00223491">
        <w:rPr>
          <w:noProof/>
        </w:rPr>
        <w:fldChar w:fldCharType="end"/>
      </w:r>
      <w:bookmarkEnd w:id="6"/>
      <w:r w:rsidRPr="00FF29B8">
        <w:t xml:space="preserve"> – Teste da saída </w:t>
      </w:r>
      <w:r w:rsidRPr="00FF29B8">
        <w:rPr>
          <w:b/>
        </w:rPr>
        <w:t>AO1</w:t>
      </w:r>
      <w:r w:rsidRPr="00FF29B8">
        <w:t xml:space="preserve"> em tensão.</w:t>
      </w:r>
    </w:p>
    <w:p w14:paraId="6ED00626" w14:textId="4C70D997" w:rsidR="00FF29B8" w:rsidRPr="00FF29B8" w:rsidRDefault="00FF29B8" w:rsidP="00FE744D">
      <w:pPr>
        <w:pStyle w:val="PargrafodaLista"/>
        <w:numPr>
          <w:ilvl w:val="0"/>
          <w:numId w:val="23"/>
        </w:numPr>
      </w:pPr>
      <w:r w:rsidRPr="00FF29B8">
        <w:t>Saídas analógicas em corrente</w:t>
      </w:r>
    </w:p>
    <w:p w14:paraId="3D88DD16" w14:textId="4B212AA7" w:rsidR="00FF29B8" w:rsidRPr="00FF29B8" w:rsidRDefault="00FF29B8" w:rsidP="00FE744D">
      <w:pPr>
        <w:pStyle w:val="PargrafodaLista"/>
        <w:numPr>
          <w:ilvl w:val="1"/>
          <w:numId w:val="23"/>
        </w:numPr>
      </w:pPr>
      <w:r w:rsidRPr="00FF29B8">
        <w:t xml:space="preserve">Configure as saídas analógicas para o modo “Corrente”, configurando o DIP </w:t>
      </w:r>
      <w:proofErr w:type="spellStart"/>
      <w:r w:rsidRPr="002E5739">
        <w:rPr>
          <w:i/>
        </w:rPr>
        <w:t>switch</w:t>
      </w:r>
      <w:r w:rsidRPr="00FF29B8">
        <w:t>e</w:t>
      </w:r>
      <w:proofErr w:type="spellEnd"/>
      <w:r w:rsidRPr="00FF29B8">
        <w:t xml:space="preserve"> </w:t>
      </w:r>
      <w:r w:rsidRPr="002E5739">
        <w:rPr>
          <w:b/>
        </w:rPr>
        <w:t>S</w:t>
      </w:r>
      <w:r w:rsidR="00D015F2">
        <w:rPr>
          <w:b/>
        </w:rPr>
        <w:t>1</w:t>
      </w:r>
      <w:r w:rsidRPr="002E5739">
        <w:rPr>
          <w:b/>
        </w:rPr>
        <w:t>:</w:t>
      </w:r>
      <w:r w:rsidR="00D015F2">
        <w:rPr>
          <w:b/>
        </w:rPr>
        <w:t>1</w:t>
      </w:r>
      <w:r w:rsidRPr="002E5739">
        <w:rPr>
          <w:b/>
        </w:rPr>
        <w:t xml:space="preserve"> </w:t>
      </w:r>
      <w:r w:rsidRPr="00FF29B8">
        <w:t>(</w:t>
      </w:r>
      <w:r w:rsidRPr="002E5739">
        <w:rPr>
          <w:b/>
        </w:rPr>
        <w:t>AO1</w:t>
      </w:r>
      <w:r w:rsidRPr="00FF29B8">
        <w:t>) para a posição “</w:t>
      </w:r>
      <w:r w:rsidR="00D015F2">
        <w:rPr>
          <w:b/>
        </w:rPr>
        <w:t>O</w:t>
      </w:r>
      <w:r w:rsidRPr="00FF29B8">
        <w:t>” (</w:t>
      </w:r>
      <w:r w:rsidRPr="002E5739">
        <w:rPr>
          <w:b/>
        </w:rPr>
        <w:t>off</w:t>
      </w:r>
      <w:r w:rsidRPr="00FF29B8">
        <w:t xml:space="preserve">). </w:t>
      </w:r>
    </w:p>
    <w:p w14:paraId="46966371" w14:textId="68B18BAF" w:rsidR="00FF29B8" w:rsidRDefault="00FF29B8" w:rsidP="00FF29B8">
      <w:r w:rsidRPr="00FF29B8">
        <w:lastRenderedPageBreak/>
        <w:t>Parametrize as saídas analógicas ajustando os parâmetros de acordo com a</w:t>
      </w:r>
      <w:r w:rsidR="00D612CC">
        <w:t xml:space="preserve"> </w:t>
      </w:r>
      <w:r w:rsidR="00D612CC">
        <w:fldChar w:fldCharType="begin"/>
      </w:r>
      <w:r w:rsidR="00D612CC">
        <w:instrText xml:space="preserve"> REF _Ref83815640 \h </w:instrText>
      </w:r>
      <w:r w:rsidR="00D612CC">
        <w:fldChar w:fldCharType="separate"/>
      </w:r>
      <w:r w:rsidR="00E73A40" w:rsidRPr="00FF29B8">
        <w:t xml:space="preserve">Tabela </w:t>
      </w:r>
      <w:r w:rsidR="00E73A40">
        <w:rPr>
          <w:noProof/>
        </w:rPr>
        <w:t>7</w:t>
      </w:r>
      <w:r w:rsidR="00D612CC">
        <w:fldChar w:fldCharType="end"/>
      </w:r>
      <w:r w:rsidR="00F0070B">
        <w:t>.</w:t>
      </w:r>
    </w:p>
    <w:tbl>
      <w:tblPr>
        <w:tblStyle w:val="Tabelacomgrade14"/>
        <w:tblW w:w="0" w:type="auto"/>
        <w:jc w:val="center"/>
        <w:tblLook w:val="04A0" w:firstRow="1" w:lastRow="0" w:firstColumn="1" w:lastColumn="0" w:noHBand="0" w:noVBand="1"/>
      </w:tblPr>
      <w:tblGrid>
        <w:gridCol w:w="1404"/>
        <w:gridCol w:w="2271"/>
        <w:gridCol w:w="1423"/>
      </w:tblGrid>
      <w:tr w:rsidR="007F72AB" w:rsidRPr="007F72AB" w14:paraId="155C9D82" w14:textId="77777777" w:rsidTr="00F36CDE">
        <w:trPr>
          <w:jc w:val="center"/>
        </w:trPr>
        <w:tc>
          <w:tcPr>
            <w:tcW w:w="1404" w:type="dxa"/>
          </w:tcPr>
          <w:p w14:paraId="1271C6B6" w14:textId="77777777" w:rsidR="007F72AB" w:rsidRPr="007F72AB" w:rsidRDefault="007F72AB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bookmarkStart w:id="7" w:name="_Ref7674481"/>
            <w:r w:rsidRPr="007F72AB">
              <w:rPr>
                <w:rFonts w:ascii="Calibri" w:hAnsi="Calibri" w:cs="Times New Roman"/>
                <w:b/>
                <w:sz w:val="20"/>
                <w:szCs w:val="20"/>
              </w:rPr>
              <w:t>Parâmetro</w:t>
            </w:r>
          </w:p>
        </w:tc>
        <w:tc>
          <w:tcPr>
            <w:tcW w:w="2271" w:type="dxa"/>
          </w:tcPr>
          <w:p w14:paraId="31E0F3BC" w14:textId="77777777" w:rsidR="007F72AB" w:rsidRPr="007F72AB" w:rsidRDefault="007F72AB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b/>
                <w:sz w:val="20"/>
                <w:szCs w:val="20"/>
              </w:rPr>
              <w:t>Descrição</w:t>
            </w:r>
          </w:p>
        </w:tc>
        <w:tc>
          <w:tcPr>
            <w:tcW w:w="1423" w:type="dxa"/>
          </w:tcPr>
          <w:p w14:paraId="1DF32EF1" w14:textId="77777777" w:rsidR="007F72AB" w:rsidRPr="007F72AB" w:rsidRDefault="007F72AB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b/>
                <w:sz w:val="20"/>
                <w:szCs w:val="20"/>
              </w:rPr>
              <w:t>Valor</w:t>
            </w:r>
          </w:p>
        </w:tc>
      </w:tr>
      <w:tr w:rsidR="007F72AB" w:rsidRPr="007F72AB" w14:paraId="1C0EBF1D" w14:textId="77777777" w:rsidTr="00F36CDE">
        <w:trPr>
          <w:jc w:val="center"/>
        </w:trPr>
        <w:tc>
          <w:tcPr>
            <w:tcW w:w="1404" w:type="dxa"/>
          </w:tcPr>
          <w:p w14:paraId="1D13426B" w14:textId="71E9B94F" w:rsidR="007F72AB" w:rsidRPr="007F72AB" w:rsidRDefault="00D015F2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</w:tcPr>
          <w:p w14:paraId="06E7D393" w14:textId="77777777" w:rsidR="007F72AB" w:rsidRPr="007F72AB" w:rsidRDefault="007F72AB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AO1 tipo de sinal</w:t>
            </w:r>
          </w:p>
        </w:tc>
        <w:tc>
          <w:tcPr>
            <w:tcW w:w="1423" w:type="dxa"/>
          </w:tcPr>
          <w:p w14:paraId="06AC5392" w14:textId="77777777" w:rsidR="007F72AB" w:rsidRPr="007F72AB" w:rsidRDefault="007F72AB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0 a 20mA</w:t>
            </w:r>
          </w:p>
        </w:tc>
      </w:tr>
      <w:tr w:rsidR="007F72AB" w:rsidRPr="007F72AB" w14:paraId="4678C30C" w14:textId="77777777" w:rsidTr="00F36CDE">
        <w:trPr>
          <w:jc w:val="center"/>
        </w:trPr>
        <w:tc>
          <w:tcPr>
            <w:tcW w:w="1404" w:type="dxa"/>
          </w:tcPr>
          <w:p w14:paraId="7CC6826A" w14:textId="36AF4A0A" w:rsidR="007F72AB" w:rsidRPr="007F72AB" w:rsidRDefault="00D015F2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</w:tcPr>
          <w:p w14:paraId="66861644" w14:textId="77777777" w:rsidR="007F72AB" w:rsidRPr="007F72AB" w:rsidRDefault="007F72AB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AO1 função</w:t>
            </w:r>
          </w:p>
        </w:tc>
        <w:tc>
          <w:tcPr>
            <w:tcW w:w="1423" w:type="dxa"/>
          </w:tcPr>
          <w:p w14:paraId="41110EFC" w14:textId="77777777" w:rsidR="007F72AB" w:rsidRPr="007F72AB" w:rsidRDefault="007F72AB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Rede</w:t>
            </w:r>
          </w:p>
        </w:tc>
      </w:tr>
      <w:tr w:rsidR="007F72AB" w:rsidRPr="007F72AB" w14:paraId="083B6BA5" w14:textId="77777777" w:rsidTr="00F36CDE">
        <w:trPr>
          <w:jc w:val="center"/>
        </w:trPr>
        <w:tc>
          <w:tcPr>
            <w:tcW w:w="1404" w:type="dxa"/>
          </w:tcPr>
          <w:p w14:paraId="21DF739C" w14:textId="0D13A5A1" w:rsidR="007F72AB" w:rsidRPr="007F72AB" w:rsidRDefault="00D015F2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</w:tcPr>
          <w:p w14:paraId="1462EFC2" w14:textId="77777777" w:rsidR="007F72AB" w:rsidRPr="007F72AB" w:rsidRDefault="007F72AB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AO1 tipo de sinal</w:t>
            </w:r>
          </w:p>
        </w:tc>
        <w:tc>
          <w:tcPr>
            <w:tcW w:w="1423" w:type="dxa"/>
          </w:tcPr>
          <w:p w14:paraId="32948EEA" w14:textId="77777777" w:rsidR="007F72AB" w:rsidRPr="007F72AB" w:rsidRDefault="007F72AB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0 a 20mA</w:t>
            </w:r>
          </w:p>
        </w:tc>
      </w:tr>
      <w:tr w:rsidR="007F72AB" w:rsidRPr="007F72AB" w14:paraId="5591B96E" w14:textId="77777777" w:rsidTr="00F36CDE">
        <w:trPr>
          <w:jc w:val="center"/>
        </w:trPr>
        <w:tc>
          <w:tcPr>
            <w:tcW w:w="1404" w:type="dxa"/>
          </w:tcPr>
          <w:p w14:paraId="6A9D5B1A" w14:textId="16C91D95" w:rsidR="007F72AB" w:rsidRPr="007F72AB" w:rsidRDefault="00D015F2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</w:tcPr>
          <w:p w14:paraId="31BCDD32" w14:textId="77777777" w:rsidR="007F72AB" w:rsidRPr="007F72AB" w:rsidRDefault="007F72AB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AO1 função</w:t>
            </w:r>
          </w:p>
        </w:tc>
        <w:tc>
          <w:tcPr>
            <w:tcW w:w="1423" w:type="dxa"/>
          </w:tcPr>
          <w:p w14:paraId="357E9E75" w14:textId="77777777" w:rsidR="007F72AB" w:rsidRPr="007F72AB" w:rsidRDefault="007F72AB" w:rsidP="00F0070B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Rede</w:t>
            </w:r>
          </w:p>
        </w:tc>
      </w:tr>
    </w:tbl>
    <w:p w14:paraId="5283A360" w14:textId="69883CD8" w:rsidR="00FF29B8" w:rsidRDefault="00FF29B8" w:rsidP="00D612CC">
      <w:pPr>
        <w:pStyle w:val="Legenda"/>
      </w:pPr>
      <w:bookmarkStart w:id="8" w:name="_Ref83815640"/>
      <w:bookmarkStart w:id="9" w:name="_Ref83815636"/>
      <w:r w:rsidRPr="00FF29B8">
        <w:t xml:space="preserve">Tabela </w:t>
      </w:r>
      <w:r w:rsidR="00223491">
        <w:rPr>
          <w:noProof/>
        </w:rPr>
        <w:fldChar w:fldCharType="begin"/>
      </w:r>
      <w:r w:rsidR="00223491">
        <w:rPr>
          <w:noProof/>
        </w:rPr>
        <w:instrText xml:space="preserve"> SEQ Tabela \* ARABIC </w:instrText>
      </w:r>
      <w:r w:rsidR="00223491">
        <w:rPr>
          <w:noProof/>
        </w:rPr>
        <w:fldChar w:fldCharType="separate"/>
      </w:r>
      <w:r w:rsidR="00D015F2">
        <w:rPr>
          <w:noProof/>
        </w:rPr>
        <w:t>7</w:t>
      </w:r>
      <w:r w:rsidR="00223491">
        <w:rPr>
          <w:noProof/>
        </w:rPr>
        <w:fldChar w:fldCharType="end"/>
      </w:r>
      <w:bookmarkEnd w:id="7"/>
      <w:bookmarkEnd w:id="8"/>
      <w:r w:rsidRPr="00FF29B8">
        <w:t xml:space="preserve"> - Parametrização para teste das saídas analógicas em corrente.</w:t>
      </w:r>
      <w:bookmarkEnd w:id="9"/>
    </w:p>
    <w:p w14:paraId="1F1F81BA" w14:textId="19D15266" w:rsidR="00FF29B8" w:rsidRPr="00FF29B8" w:rsidRDefault="00FF29B8" w:rsidP="00FE744D">
      <w:pPr>
        <w:pStyle w:val="PargrafodaLista"/>
        <w:numPr>
          <w:ilvl w:val="1"/>
          <w:numId w:val="23"/>
        </w:numPr>
      </w:pPr>
      <w:r w:rsidRPr="00FF29B8">
        <w:t xml:space="preserve">Utilize um multímetro configurado em corrente (ou equipamento similar) de </w:t>
      </w:r>
      <w:r w:rsidRPr="002E5739">
        <w:rPr>
          <w:b/>
        </w:rPr>
        <w:t xml:space="preserve">AO1 </w:t>
      </w:r>
      <w:r w:rsidRPr="00FF29B8">
        <w:t>(pino 1</w:t>
      </w:r>
      <w:r w:rsidR="00D015F2">
        <w:t>4</w:t>
      </w:r>
      <w:r w:rsidRPr="00FF29B8">
        <w:t xml:space="preserve"> de </w:t>
      </w:r>
      <w:r w:rsidRPr="002E5739">
        <w:rPr>
          <w:b/>
        </w:rPr>
        <w:t>XC</w:t>
      </w:r>
      <w:r w:rsidR="00D015F2">
        <w:rPr>
          <w:b/>
        </w:rPr>
        <w:t>2</w:t>
      </w:r>
      <w:r w:rsidRPr="00FF29B8">
        <w:t xml:space="preserve">) para </w:t>
      </w:r>
      <w:r w:rsidRPr="002E5739">
        <w:rPr>
          <w:b/>
        </w:rPr>
        <w:t xml:space="preserve">GND </w:t>
      </w:r>
      <w:r w:rsidRPr="00FF29B8">
        <w:t xml:space="preserve">(pino </w:t>
      </w:r>
      <w:r w:rsidR="00D015F2">
        <w:t>12</w:t>
      </w:r>
      <w:r w:rsidRPr="00FF29B8">
        <w:t xml:space="preserve"> de </w:t>
      </w:r>
      <w:r w:rsidRPr="002E5739">
        <w:rPr>
          <w:b/>
        </w:rPr>
        <w:t>XC</w:t>
      </w:r>
      <w:r w:rsidR="00D015F2">
        <w:rPr>
          <w:b/>
        </w:rPr>
        <w:t>2</w:t>
      </w:r>
      <w:r w:rsidRPr="00FF29B8">
        <w:t>). A resistência de entrada do dispositivo deve ser menor que 600Ω.</w:t>
      </w:r>
    </w:p>
    <w:p w14:paraId="16C08CF9" w14:textId="19D35E02" w:rsidR="00FF29B8" w:rsidRDefault="00FF29B8" w:rsidP="00FE744D">
      <w:pPr>
        <w:pStyle w:val="PargrafodaLista"/>
        <w:numPr>
          <w:ilvl w:val="1"/>
          <w:numId w:val="23"/>
        </w:numPr>
      </w:pPr>
      <w:r w:rsidRPr="00FF29B8">
        <w:t xml:space="preserve">Por rede escreva os valores da </w:t>
      </w:r>
      <w:r w:rsidR="007F72AB">
        <w:rPr>
          <w:b/>
        </w:rPr>
        <w:fldChar w:fldCharType="begin"/>
      </w:r>
      <w:r w:rsidR="007F72AB">
        <w:instrText xml:space="preserve"> REF _Ref83815666 \h </w:instrText>
      </w:r>
      <w:r w:rsidR="007F72AB">
        <w:rPr>
          <w:b/>
        </w:rPr>
      </w:r>
      <w:r w:rsidR="007F72AB">
        <w:rPr>
          <w:b/>
        </w:rPr>
        <w:fldChar w:fldCharType="separate"/>
      </w:r>
      <w:r w:rsidR="00E73A40" w:rsidRPr="00FF29B8">
        <w:t xml:space="preserve">Tabela </w:t>
      </w:r>
      <w:r w:rsidR="00E73A40">
        <w:rPr>
          <w:noProof/>
        </w:rPr>
        <w:t>8</w:t>
      </w:r>
      <w:r w:rsidR="007F72AB">
        <w:rPr>
          <w:b/>
        </w:rPr>
        <w:fldChar w:fldCharType="end"/>
      </w:r>
      <w:r w:rsidR="00945EFE">
        <w:rPr>
          <w:b/>
        </w:rPr>
        <w:t xml:space="preserve"> </w:t>
      </w:r>
      <w:r w:rsidRPr="00FF29B8">
        <w:t xml:space="preserve">no parâmetro </w:t>
      </w:r>
      <w:proofErr w:type="spellStart"/>
      <w:r w:rsidR="00D015F2">
        <w:rPr>
          <w:b/>
        </w:rPr>
        <w:t>Pxxxx</w:t>
      </w:r>
      <w:proofErr w:type="spellEnd"/>
      <w:r w:rsidRPr="002E5739">
        <w:rPr>
          <w:b/>
        </w:rPr>
        <w:t xml:space="preserve"> </w:t>
      </w:r>
      <w:r w:rsidRPr="00FF29B8">
        <w:t xml:space="preserve">(valor de saída da </w:t>
      </w:r>
      <w:r w:rsidRPr="002E5739">
        <w:rPr>
          <w:b/>
        </w:rPr>
        <w:t>AO1</w:t>
      </w:r>
      <w:r w:rsidRPr="00FF29B8">
        <w:t xml:space="preserve">) e meça a corrente </w:t>
      </w:r>
      <w:proofErr w:type="spellStart"/>
      <w:r w:rsidRPr="00FF29B8">
        <w:t>dc</w:t>
      </w:r>
      <w:proofErr w:type="spellEnd"/>
      <w:r w:rsidRPr="00FF29B8">
        <w:t xml:space="preserve"> de saída.</w:t>
      </w:r>
    </w:p>
    <w:p w14:paraId="7CDDA9F6" w14:textId="77777777" w:rsidR="00294CE7" w:rsidRPr="00FF29B8" w:rsidRDefault="00294CE7" w:rsidP="00294CE7">
      <w:pPr>
        <w:pStyle w:val="PargrafodaLista"/>
        <w:ind w:left="1440" w:firstLine="0"/>
      </w:pPr>
    </w:p>
    <w:tbl>
      <w:tblPr>
        <w:tblStyle w:val="Tabelacomgrade15"/>
        <w:tblW w:w="5479" w:type="dxa"/>
        <w:jc w:val="center"/>
        <w:tblLook w:val="04A0" w:firstRow="1" w:lastRow="0" w:firstColumn="1" w:lastColumn="0" w:noHBand="0" w:noVBand="1"/>
      </w:tblPr>
      <w:tblGrid>
        <w:gridCol w:w="2693"/>
        <w:gridCol w:w="2786"/>
      </w:tblGrid>
      <w:tr w:rsidR="007F72AB" w:rsidRPr="007F72AB" w14:paraId="026DBA2E" w14:textId="77777777" w:rsidTr="00F36CDE">
        <w:trPr>
          <w:jc w:val="center"/>
        </w:trPr>
        <w:tc>
          <w:tcPr>
            <w:tcW w:w="2693" w:type="dxa"/>
          </w:tcPr>
          <w:p w14:paraId="73ECDC1C" w14:textId="2FDDCE99" w:rsidR="007F72AB" w:rsidRPr="007F72AB" w:rsidRDefault="007F72AB" w:rsidP="00294CE7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bookmarkStart w:id="10" w:name="_Ref7674194"/>
            <w:r w:rsidRPr="007F72AB">
              <w:rPr>
                <w:rFonts w:ascii="Calibri" w:hAnsi="Calibri" w:cs="Times New Roman"/>
                <w:b/>
                <w:sz w:val="20"/>
                <w:szCs w:val="20"/>
              </w:rPr>
              <w:t xml:space="preserve">Valor escrito no parâmetro </w:t>
            </w:r>
            <w:proofErr w:type="spellStart"/>
            <w:r w:rsidR="00D015F2">
              <w:rPr>
                <w:rFonts w:ascii="Calibri" w:hAnsi="Calibri" w:cs="Times New Roman"/>
                <w:b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786" w:type="dxa"/>
          </w:tcPr>
          <w:p w14:paraId="60C50C17" w14:textId="2F493F9F" w:rsidR="007F72AB" w:rsidRPr="007F72AB" w:rsidRDefault="007F72AB" w:rsidP="00294CE7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b/>
                <w:sz w:val="20"/>
                <w:szCs w:val="20"/>
              </w:rPr>
              <w:t xml:space="preserve">Valor esperado na saída analógica AO1 </w:t>
            </w:r>
          </w:p>
        </w:tc>
      </w:tr>
      <w:tr w:rsidR="007F72AB" w:rsidRPr="007F72AB" w14:paraId="1E79DC3F" w14:textId="77777777" w:rsidTr="00F36CDE">
        <w:trPr>
          <w:jc w:val="center"/>
        </w:trPr>
        <w:tc>
          <w:tcPr>
            <w:tcW w:w="2693" w:type="dxa"/>
          </w:tcPr>
          <w:p w14:paraId="468C38CC" w14:textId="77777777" w:rsidR="007F72AB" w:rsidRPr="007F72AB" w:rsidRDefault="007F72AB" w:rsidP="00294CE7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10000</w:t>
            </w:r>
          </w:p>
        </w:tc>
        <w:tc>
          <w:tcPr>
            <w:tcW w:w="2786" w:type="dxa"/>
          </w:tcPr>
          <w:p w14:paraId="0C6BCBE6" w14:textId="77777777" w:rsidR="007F72AB" w:rsidRPr="007F72AB" w:rsidRDefault="007F72AB" w:rsidP="00294CE7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19,6mA até 20,4mA</w:t>
            </w:r>
          </w:p>
        </w:tc>
      </w:tr>
      <w:tr w:rsidR="007F72AB" w:rsidRPr="007F72AB" w14:paraId="13236873" w14:textId="77777777" w:rsidTr="00F36CDE">
        <w:trPr>
          <w:jc w:val="center"/>
        </w:trPr>
        <w:tc>
          <w:tcPr>
            <w:tcW w:w="2693" w:type="dxa"/>
          </w:tcPr>
          <w:p w14:paraId="44031E60" w14:textId="77777777" w:rsidR="007F72AB" w:rsidRPr="007F72AB" w:rsidRDefault="007F72AB" w:rsidP="00294CE7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8000</w:t>
            </w:r>
          </w:p>
        </w:tc>
        <w:tc>
          <w:tcPr>
            <w:tcW w:w="2786" w:type="dxa"/>
          </w:tcPr>
          <w:p w14:paraId="46B11946" w14:textId="77777777" w:rsidR="007F72AB" w:rsidRPr="007F72AB" w:rsidRDefault="007F72AB" w:rsidP="00294CE7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14,6mA até 16,4mA</w:t>
            </w:r>
          </w:p>
        </w:tc>
      </w:tr>
      <w:tr w:rsidR="007F72AB" w:rsidRPr="007F72AB" w14:paraId="331F469C" w14:textId="77777777" w:rsidTr="00F36CDE">
        <w:trPr>
          <w:jc w:val="center"/>
        </w:trPr>
        <w:tc>
          <w:tcPr>
            <w:tcW w:w="2693" w:type="dxa"/>
          </w:tcPr>
          <w:p w14:paraId="506ACB55" w14:textId="77777777" w:rsidR="007F72AB" w:rsidRPr="007F72AB" w:rsidRDefault="007F72AB" w:rsidP="00294CE7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5000</w:t>
            </w:r>
          </w:p>
        </w:tc>
        <w:tc>
          <w:tcPr>
            <w:tcW w:w="2786" w:type="dxa"/>
          </w:tcPr>
          <w:p w14:paraId="2C0767A1" w14:textId="77777777" w:rsidR="007F72AB" w:rsidRPr="007F72AB" w:rsidRDefault="007F72AB" w:rsidP="00294CE7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9,6mA até 10,4mA</w:t>
            </w:r>
          </w:p>
        </w:tc>
      </w:tr>
      <w:tr w:rsidR="007F72AB" w:rsidRPr="007F72AB" w14:paraId="08F7631C" w14:textId="77777777" w:rsidTr="00F36CDE">
        <w:trPr>
          <w:jc w:val="center"/>
        </w:trPr>
        <w:tc>
          <w:tcPr>
            <w:tcW w:w="2693" w:type="dxa"/>
          </w:tcPr>
          <w:p w14:paraId="51E48E36" w14:textId="77777777" w:rsidR="007F72AB" w:rsidRPr="007F72AB" w:rsidRDefault="007F72AB" w:rsidP="00294CE7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2000</w:t>
            </w:r>
          </w:p>
        </w:tc>
        <w:tc>
          <w:tcPr>
            <w:tcW w:w="2786" w:type="dxa"/>
          </w:tcPr>
          <w:p w14:paraId="483088A8" w14:textId="77777777" w:rsidR="007F72AB" w:rsidRPr="007F72AB" w:rsidRDefault="007F72AB" w:rsidP="00294CE7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3,6mA até 4,4mA</w:t>
            </w:r>
          </w:p>
        </w:tc>
      </w:tr>
      <w:tr w:rsidR="007F72AB" w:rsidRPr="007F72AB" w14:paraId="21A06E20" w14:textId="77777777" w:rsidTr="00F36CDE">
        <w:trPr>
          <w:jc w:val="center"/>
        </w:trPr>
        <w:tc>
          <w:tcPr>
            <w:tcW w:w="2693" w:type="dxa"/>
          </w:tcPr>
          <w:p w14:paraId="15A1E6FE" w14:textId="77777777" w:rsidR="007F72AB" w:rsidRPr="007F72AB" w:rsidRDefault="007F72AB" w:rsidP="00294CE7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0</w:t>
            </w:r>
          </w:p>
        </w:tc>
        <w:tc>
          <w:tcPr>
            <w:tcW w:w="2786" w:type="dxa"/>
          </w:tcPr>
          <w:p w14:paraId="7F274C20" w14:textId="77777777" w:rsidR="007F72AB" w:rsidRPr="007F72AB" w:rsidRDefault="007F72AB" w:rsidP="00294CE7">
            <w:pPr>
              <w:keepNext/>
              <w:keepLines/>
              <w:spacing w:line="276" w:lineRule="auto"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0mA até 0,4mA</w:t>
            </w:r>
          </w:p>
        </w:tc>
      </w:tr>
    </w:tbl>
    <w:p w14:paraId="22AD76E7" w14:textId="1A202C56" w:rsidR="00FF29B8" w:rsidRDefault="00FF29B8" w:rsidP="00D612CC">
      <w:pPr>
        <w:pStyle w:val="Legenda"/>
      </w:pPr>
      <w:bookmarkStart w:id="11" w:name="_Ref83815666"/>
      <w:r w:rsidRPr="00FF29B8">
        <w:t xml:space="preserve">Tabela </w:t>
      </w:r>
      <w:r w:rsidR="00223491">
        <w:rPr>
          <w:noProof/>
        </w:rPr>
        <w:fldChar w:fldCharType="begin"/>
      </w:r>
      <w:r w:rsidR="00223491">
        <w:rPr>
          <w:noProof/>
        </w:rPr>
        <w:instrText xml:space="preserve"> SEQ Tabela \* ARABIC </w:instrText>
      </w:r>
      <w:r w:rsidR="00223491">
        <w:rPr>
          <w:noProof/>
        </w:rPr>
        <w:fldChar w:fldCharType="separate"/>
      </w:r>
      <w:r w:rsidR="00E73A40">
        <w:rPr>
          <w:noProof/>
        </w:rPr>
        <w:t>8</w:t>
      </w:r>
      <w:r w:rsidR="00223491">
        <w:rPr>
          <w:noProof/>
        </w:rPr>
        <w:fldChar w:fldCharType="end"/>
      </w:r>
      <w:bookmarkEnd w:id="10"/>
      <w:bookmarkEnd w:id="11"/>
      <w:r w:rsidRPr="00FF29B8">
        <w:t xml:space="preserve"> – Teste da saída analógica </w:t>
      </w:r>
      <w:r w:rsidRPr="00FF29B8">
        <w:rPr>
          <w:b/>
        </w:rPr>
        <w:t xml:space="preserve">AO1 </w:t>
      </w:r>
      <w:r w:rsidRPr="00FF29B8">
        <w:t>em corrente.</w:t>
      </w:r>
    </w:p>
    <w:p w14:paraId="5AB1889E" w14:textId="77777777" w:rsidR="00294CE7" w:rsidRDefault="00294CE7" w:rsidP="00294CE7">
      <w:pPr>
        <w:pStyle w:val="PargrafodaLista"/>
        <w:ind w:left="1152" w:firstLine="0"/>
      </w:pPr>
    </w:p>
    <w:p w14:paraId="4C5794A7" w14:textId="7EDA2A28" w:rsidR="00527C96" w:rsidRDefault="00527C96" w:rsidP="00527C96">
      <w:pPr>
        <w:pStyle w:val="PargrafodaLista"/>
        <w:numPr>
          <w:ilvl w:val="1"/>
          <w:numId w:val="23"/>
        </w:numPr>
      </w:pPr>
      <w:r w:rsidRPr="00FF29B8">
        <w:t>Configure as saídas analógicas para o modo “</w:t>
      </w:r>
      <w:r>
        <w:t>Tensão</w:t>
      </w:r>
      <w:r w:rsidRPr="00FF29B8">
        <w:t xml:space="preserve">”, configurando os DIP </w:t>
      </w:r>
      <w:r w:rsidRPr="002E5739">
        <w:rPr>
          <w:i/>
        </w:rPr>
        <w:t>switch</w:t>
      </w:r>
      <w:r w:rsidRPr="00FF29B8">
        <w:t xml:space="preserve">es </w:t>
      </w:r>
      <w:r w:rsidRPr="002E5739">
        <w:rPr>
          <w:b/>
        </w:rPr>
        <w:t>S</w:t>
      </w:r>
      <w:r w:rsidR="000F3292">
        <w:rPr>
          <w:b/>
        </w:rPr>
        <w:t>1</w:t>
      </w:r>
      <w:r w:rsidRPr="002E5739">
        <w:rPr>
          <w:b/>
        </w:rPr>
        <w:t>:</w:t>
      </w:r>
      <w:r w:rsidR="000F3292">
        <w:rPr>
          <w:b/>
        </w:rPr>
        <w:t>1</w:t>
      </w:r>
      <w:r w:rsidRPr="002E5739">
        <w:rPr>
          <w:b/>
        </w:rPr>
        <w:t xml:space="preserve"> </w:t>
      </w:r>
      <w:r w:rsidRPr="00FF29B8">
        <w:t>(</w:t>
      </w:r>
      <w:r w:rsidRPr="002E5739">
        <w:rPr>
          <w:b/>
        </w:rPr>
        <w:t>AO1</w:t>
      </w:r>
      <w:r w:rsidRPr="00FF29B8">
        <w:t>) para a posição “</w:t>
      </w:r>
      <w:r>
        <w:rPr>
          <w:b/>
        </w:rPr>
        <w:t>V</w:t>
      </w:r>
      <w:r w:rsidRPr="00FF29B8">
        <w:t>” (</w:t>
      </w:r>
      <w:proofErr w:type="spellStart"/>
      <w:r>
        <w:rPr>
          <w:b/>
        </w:rPr>
        <w:t>on</w:t>
      </w:r>
      <w:proofErr w:type="spellEnd"/>
      <w:r w:rsidRPr="00FF29B8">
        <w:t xml:space="preserve">). </w:t>
      </w:r>
    </w:p>
    <w:p w14:paraId="05482750" w14:textId="77777777" w:rsidR="00D015F2" w:rsidRDefault="00D015F2" w:rsidP="00D015F2">
      <w:pPr>
        <w:pStyle w:val="PargrafodaLista"/>
        <w:ind w:left="1440" w:firstLine="0"/>
      </w:pPr>
    </w:p>
    <w:p w14:paraId="4FBCDD30" w14:textId="77777777" w:rsidR="00D015F2" w:rsidRPr="00FF29B8" w:rsidRDefault="00D015F2" w:rsidP="00D015F2">
      <w:pPr>
        <w:pStyle w:val="PargrafodaLista"/>
        <w:ind w:left="1440" w:firstLine="0"/>
      </w:pPr>
    </w:p>
    <w:p w14:paraId="502A2817" w14:textId="77777777" w:rsidR="00FF29B8" w:rsidRPr="00FF29B8" w:rsidRDefault="00FF29B8" w:rsidP="00FE744D">
      <w:pPr>
        <w:pStyle w:val="PargrafodaLista"/>
        <w:numPr>
          <w:ilvl w:val="0"/>
          <w:numId w:val="23"/>
        </w:numPr>
      </w:pPr>
      <w:r w:rsidRPr="00FF29B8">
        <w:t>Entradas digitais</w:t>
      </w:r>
    </w:p>
    <w:p w14:paraId="7C50E6D9" w14:textId="29FF0258" w:rsidR="00FF29B8" w:rsidRPr="00FF29B8" w:rsidRDefault="00FF29B8" w:rsidP="00FE744D">
      <w:pPr>
        <w:pStyle w:val="PargrafodaLista"/>
        <w:numPr>
          <w:ilvl w:val="0"/>
          <w:numId w:val="4"/>
        </w:numPr>
      </w:pPr>
      <w:r w:rsidRPr="00FF29B8">
        <w:t xml:space="preserve">Verifique no parâmetro </w:t>
      </w:r>
      <w:proofErr w:type="spellStart"/>
      <w:r w:rsidR="000F3292">
        <w:rPr>
          <w:b/>
        </w:rPr>
        <w:t>Pxxxx</w:t>
      </w:r>
      <w:proofErr w:type="spellEnd"/>
      <w:r w:rsidRPr="00FF29B8">
        <w:t xml:space="preserve"> – </w:t>
      </w:r>
      <w:r w:rsidRPr="00FF29B8">
        <w:rPr>
          <w:b/>
        </w:rPr>
        <w:t>DI</w:t>
      </w:r>
      <w:r w:rsidRPr="00FF29B8">
        <w:t xml:space="preserve"> se todas as entradas digitais estão no estado “</w:t>
      </w:r>
      <w:r w:rsidRPr="00FF29B8">
        <w:rPr>
          <w:b/>
        </w:rPr>
        <w:t>off</w:t>
      </w:r>
      <w:r w:rsidRPr="00FF29B8">
        <w:t>” (desligadas).</w:t>
      </w:r>
    </w:p>
    <w:p w14:paraId="46B513A2" w14:textId="13D17950" w:rsidR="00FF29B8" w:rsidRPr="00FF29B8" w:rsidRDefault="00FF29B8" w:rsidP="00FE744D">
      <w:pPr>
        <w:pStyle w:val="PargrafodaLista"/>
        <w:numPr>
          <w:ilvl w:val="0"/>
          <w:numId w:val="4"/>
        </w:numPr>
      </w:pPr>
      <w:r w:rsidRPr="00FF29B8">
        <w:t xml:space="preserve">Conecte o </w:t>
      </w:r>
      <w:r w:rsidRPr="00FF29B8">
        <w:rPr>
          <w:b/>
        </w:rPr>
        <w:t>COM</w:t>
      </w:r>
      <w:r w:rsidRPr="00FF29B8">
        <w:t xml:space="preserve"> (comum, pino 1 de </w:t>
      </w:r>
      <w:r w:rsidRPr="00FF29B8">
        <w:rPr>
          <w:b/>
        </w:rPr>
        <w:t>XC</w:t>
      </w:r>
      <w:r w:rsidR="000F3292">
        <w:rPr>
          <w:b/>
        </w:rPr>
        <w:t>2</w:t>
      </w:r>
      <w:r w:rsidRPr="00FF29B8">
        <w:t xml:space="preserve">) ao </w:t>
      </w:r>
      <w:r w:rsidRPr="00FF29B8">
        <w:rPr>
          <w:b/>
        </w:rPr>
        <w:t xml:space="preserve">GND </w:t>
      </w:r>
      <w:r w:rsidRPr="00FF29B8">
        <w:t xml:space="preserve">(pino </w:t>
      </w:r>
      <w:r w:rsidR="000F3292">
        <w:t>18</w:t>
      </w:r>
      <w:r w:rsidRPr="00FF29B8">
        <w:t xml:space="preserve"> de </w:t>
      </w:r>
      <w:r w:rsidRPr="00FF29B8">
        <w:rPr>
          <w:b/>
        </w:rPr>
        <w:t>XC</w:t>
      </w:r>
      <w:r w:rsidR="000F3292">
        <w:rPr>
          <w:b/>
        </w:rPr>
        <w:t>2</w:t>
      </w:r>
      <w:r w:rsidRPr="00FF29B8">
        <w:t>).</w:t>
      </w:r>
    </w:p>
    <w:p w14:paraId="2BBF10FC" w14:textId="4E2E9472" w:rsidR="00FF29B8" w:rsidRPr="00FF29B8" w:rsidRDefault="00FF29B8" w:rsidP="00FE744D">
      <w:pPr>
        <w:pStyle w:val="PargrafodaLista"/>
        <w:numPr>
          <w:ilvl w:val="0"/>
          <w:numId w:val="4"/>
        </w:numPr>
      </w:pPr>
      <w:r w:rsidRPr="00FF29B8">
        <w:t xml:space="preserve">Conecte a saída </w:t>
      </w:r>
      <w:proofErr w:type="spellStart"/>
      <w:r w:rsidRPr="00FF29B8">
        <w:rPr>
          <w:b/>
        </w:rPr>
        <w:t>Vout</w:t>
      </w:r>
      <w:proofErr w:type="spellEnd"/>
      <w:r w:rsidRPr="00FF29B8">
        <w:rPr>
          <w:b/>
        </w:rPr>
        <w:t xml:space="preserve"> +24V </w:t>
      </w:r>
      <w:r w:rsidRPr="00FF29B8">
        <w:t xml:space="preserve">(pino </w:t>
      </w:r>
      <w:r w:rsidR="000F3292">
        <w:t>19</w:t>
      </w:r>
      <w:r w:rsidRPr="00FF29B8">
        <w:t xml:space="preserve"> de </w:t>
      </w:r>
      <w:r w:rsidRPr="00FF29B8">
        <w:rPr>
          <w:b/>
        </w:rPr>
        <w:t>XC</w:t>
      </w:r>
      <w:r w:rsidR="000F3292">
        <w:rPr>
          <w:b/>
        </w:rPr>
        <w:t>2</w:t>
      </w:r>
      <w:r w:rsidRPr="00FF29B8">
        <w:t xml:space="preserve">) à entrada </w:t>
      </w:r>
      <w:r w:rsidRPr="00FF29B8">
        <w:rPr>
          <w:b/>
        </w:rPr>
        <w:t>DI1</w:t>
      </w:r>
      <w:r w:rsidRPr="00FF29B8">
        <w:t xml:space="preserve"> (pino 1</w:t>
      </w:r>
      <w:r w:rsidR="000F3292">
        <w:t>3</w:t>
      </w:r>
      <w:r w:rsidRPr="00FF29B8">
        <w:t xml:space="preserve"> de </w:t>
      </w:r>
      <w:r w:rsidRPr="00FF29B8">
        <w:rPr>
          <w:b/>
        </w:rPr>
        <w:t>XC</w:t>
      </w:r>
      <w:r w:rsidR="000F3292">
        <w:rPr>
          <w:b/>
        </w:rPr>
        <w:t>2</w:t>
      </w:r>
      <w:r w:rsidRPr="00FF29B8">
        <w:t>).</w:t>
      </w:r>
    </w:p>
    <w:p w14:paraId="5BFB52EF" w14:textId="15499F4D" w:rsidR="00FF29B8" w:rsidRPr="00FF29B8" w:rsidRDefault="00FF29B8" w:rsidP="00FE744D">
      <w:pPr>
        <w:pStyle w:val="PargrafodaLista"/>
        <w:numPr>
          <w:ilvl w:val="0"/>
          <w:numId w:val="4"/>
        </w:numPr>
      </w:pPr>
      <w:r w:rsidRPr="00FF29B8">
        <w:t xml:space="preserve">Verifique no parâmetro </w:t>
      </w:r>
      <w:proofErr w:type="spellStart"/>
      <w:r w:rsidR="000F3292">
        <w:rPr>
          <w:b/>
        </w:rPr>
        <w:t>Pxxxx</w:t>
      </w:r>
      <w:proofErr w:type="spellEnd"/>
      <w:r w:rsidRPr="00FF29B8">
        <w:t xml:space="preserve"> o estado da </w:t>
      </w:r>
      <w:r w:rsidRPr="00FF29B8">
        <w:rPr>
          <w:b/>
        </w:rPr>
        <w:t>DI1</w:t>
      </w:r>
      <w:r w:rsidRPr="00FF29B8">
        <w:t>.</w:t>
      </w:r>
    </w:p>
    <w:p w14:paraId="53A98E4A" w14:textId="652F92B7" w:rsidR="00FF29B8" w:rsidRPr="00FF29B8" w:rsidRDefault="00FF29B8" w:rsidP="00FE744D">
      <w:pPr>
        <w:pStyle w:val="PargrafodaLista"/>
        <w:numPr>
          <w:ilvl w:val="0"/>
          <w:numId w:val="4"/>
        </w:numPr>
      </w:pPr>
      <w:r w:rsidRPr="00FF29B8">
        <w:t xml:space="preserve">Repita os procedimentos 3. e 4. para </w:t>
      </w:r>
      <w:r w:rsidRPr="00FF29B8">
        <w:rPr>
          <w:b/>
        </w:rPr>
        <w:t>DI2</w:t>
      </w:r>
      <w:r w:rsidRPr="00FF29B8">
        <w:t xml:space="preserve"> à </w:t>
      </w:r>
      <w:r w:rsidRPr="00FF29B8">
        <w:rPr>
          <w:b/>
        </w:rPr>
        <w:t>DI6</w:t>
      </w:r>
      <w:r w:rsidRPr="00FF29B8">
        <w:t xml:space="preserve"> (pinos 11</w:t>
      </w:r>
      <w:r w:rsidR="000F3292">
        <w:t xml:space="preserve">, 9, 7, 5, 3 </w:t>
      </w:r>
      <w:r w:rsidRPr="00FF29B8">
        <w:t xml:space="preserve">de </w:t>
      </w:r>
      <w:r w:rsidRPr="00FF29B8">
        <w:rPr>
          <w:b/>
        </w:rPr>
        <w:t>XC</w:t>
      </w:r>
      <w:r w:rsidR="000F3292">
        <w:rPr>
          <w:b/>
        </w:rPr>
        <w:t>2</w:t>
      </w:r>
      <w:r w:rsidRPr="00FF29B8">
        <w:t>).</w:t>
      </w:r>
    </w:p>
    <w:p w14:paraId="2AC48334" w14:textId="66B773EE" w:rsidR="00FF29B8" w:rsidRPr="00FF29B8" w:rsidRDefault="00FF29B8" w:rsidP="00FE744D">
      <w:pPr>
        <w:pStyle w:val="PargrafodaLista"/>
        <w:numPr>
          <w:ilvl w:val="0"/>
          <w:numId w:val="4"/>
        </w:numPr>
      </w:pPr>
      <w:r w:rsidRPr="00FF29B8">
        <w:t xml:space="preserve">Desconecte o </w:t>
      </w:r>
      <w:r w:rsidRPr="00FF29B8">
        <w:rPr>
          <w:b/>
        </w:rPr>
        <w:t>COM</w:t>
      </w:r>
      <w:r w:rsidRPr="00FF29B8">
        <w:t xml:space="preserve"> (comum, pino 1 de </w:t>
      </w:r>
      <w:r w:rsidRPr="00FF29B8">
        <w:rPr>
          <w:b/>
        </w:rPr>
        <w:t>XC</w:t>
      </w:r>
      <w:r w:rsidR="000F3292">
        <w:rPr>
          <w:b/>
        </w:rPr>
        <w:t>2</w:t>
      </w:r>
      <w:r w:rsidRPr="00FF29B8">
        <w:t xml:space="preserve">) do </w:t>
      </w:r>
      <w:r w:rsidRPr="00FF29B8">
        <w:rPr>
          <w:b/>
        </w:rPr>
        <w:t>GND.</w:t>
      </w:r>
    </w:p>
    <w:p w14:paraId="4FEA1EF5" w14:textId="44D5858A" w:rsidR="00FF29B8" w:rsidRPr="00FF29B8" w:rsidRDefault="00FF29B8" w:rsidP="00FE744D">
      <w:pPr>
        <w:pStyle w:val="PargrafodaLista"/>
        <w:numPr>
          <w:ilvl w:val="0"/>
          <w:numId w:val="4"/>
        </w:numPr>
      </w:pPr>
      <w:r w:rsidRPr="00FF29B8">
        <w:t xml:space="preserve">Conecte o </w:t>
      </w:r>
      <w:r w:rsidRPr="00FF29B8">
        <w:rPr>
          <w:b/>
        </w:rPr>
        <w:t>COM</w:t>
      </w:r>
      <w:r w:rsidRPr="00FF29B8">
        <w:t xml:space="preserve"> (comum, pino 1</w:t>
      </w:r>
      <w:r w:rsidR="000F3292">
        <w:t xml:space="preserve"> </w:t>
      </w:r>
      <w:r w:rsidRPr="00FF29B8">
        <w:t xml:space="preserve">de </w:t>
      </w:r>
      <w:r w:rsidRPr="00FF29B8">
        <w:rPr>
          <w:b/>
        </w:rPr>
        <w:t>XC</w:t>
      </w:r>
      <w:r w:rsidR="000F3292">
        <w:rPr>
          <w:b/>
        </w:rPr>
        <w:t>2</w:t>
      </w:r>
      <w:r w:rsidRPr="00FF29B8">
        <w:t xml:space="preserve">) na saída </w:t>
      </w:r>
      <w:proofErr w:type="spellStart"/>
      <w:r w:rsidRPr="00FF29B8">
        <w:rPr>
          <w:b/>
        </w:rPr>
        <w:t>Vout</w:t>
      </w:r>
      <w:proofErr w:type="spellEnd"/>
      <w:r w:rsidRPr="00FF29B8">
        <w:rPr>
          <w:b/>
        </w:rPr>
        <w:t xml:space="preserve"> +24V </w:t>
      </w:r>
      <w:r w:rsidRPr="00FF29B8">
        <w:t xml:space="preserve">(pino </w:t>
      </w:r>
      <w:r w:rsidR="000F3292">
        <w:t>19</w:t>
      </w:r>
      <w:r w:rsidRPr="00FF29B8">
        <w:t xml:space="preserve"> de </w:t>
      </w:r>
      <w:r w:rsidRPr="00FF29B8">
        <w:rPr>
          <w:b/>
        </w:rPr>
        <w:t>XC</w:t>
      </w:r>
      <w:r w:rsidR="000F3292">
        <w:rPr>
          <w:b/>
        </w:rPr>
        <w:t>2</w:t>
      </w:r>
      <w:r w:rsidRPr="00FF29B8">
        <w:t xml:space="preserve">). </w:t>
      </w:r>
    </w:p>
    <w:p w14:paraId="63B27844" w14:textId="5D1E5F32" w:rsidR="00FF29B8" w:rsidRPr="00FF29B8" w:rsidRDefault="00FF29B8" w:rsidP="00FE744D">
      <w:pPr>
        <w:pStyle w:val="PargrafodaLista"/>
        <w:numPr>
          <w:ilvl w:val="0"/>
          <w:numId w:val="4"/>
        </w:numPr>
      </w:pPr>
      <w:r w:rsidRPr="00FF29B8">
        <w:t xml:space="preserve">Conecte o </w:t>
      </w:r>
      <w:r w:rsidRPr="00FF29B8">
        <w:rPr>
          <w:b/>
        </w:rPr>
        <w:t xml:space="preserve">GND </w:t>
      </w:r>
      <w:r w:rsidRPr="00FF29B8">
        <w:t xml:space="preserve">(pino </w:t>
      </w:r>
      <w:r w:rsidR="000F3292">
        <w:t>1</w:t>
      </w:r>
      <w:r w:rsidRPr="00FF29B8">
        <w:t xml:space="preserve">8 de </w:t>
      </w:r>
      <w:r w:rsidRPr="00FF29B8">
        <w:rPr>
          <w:b/>
        </w:rPr>
        <w:t>XC</w:t>
      </w:r>
      <w:r w:rsidR="000F3292">
        <w:rPr>
          <w:b/>
        </w:rPr>
        <w:t>2</w:t>
      </w:r>
      <w:r w:rsidRPr="00FF29B8">
        <w:t xml:space="preserve">) à entrada </w:t>
      </w:r>
      <w:r w:rsidRPr="00FF29B8">
        <w:rPr>
          <w:b/>
        </w:rPr>
        <w:t>DI1</w:t>
      </w:r>
      <w:r w:rsidRPr="00FF29B8">
        <w:t xml:space="preserve"> (pino 1</w:t>
      </w:r>
      <w:r w:rsidR="000F3292">
        <w:t>3</w:t>
      </w:r>
      <w:r w:rsidRPr="00FF29B8">
        <w:t xml:space="preserve"> de </w:t>
      </w:r>
      <w:r w:rsidRPr="00FF29B8">
        <w:rPr>
          <w:b/>
        </w:rPr>
        <w:t>XC</w:t>
      </w:r>
      <w:r w:rsidR="000F3292">
        <w:rPr>
          <w:b/>
        </w:rPr>
        <w:t>2</w:t>
      </w:r>
      <w:r w:rsidRPr="00FF29B8">
        <w:t>).</w:t>
      </w:r>
    </w:p>
    <w:p w14:paraId="50BCABAF" w14:textId="5BF99945" w:rsidR="00FF29B8" w:rsidRPr="00FF29B8" w:rsidRDefault="00FF29B8" w:rsidP="00FE744D">
      <w:pPr>
        <w:pStyle w:val="PargrafodaLista"/>
        <w:numPr>
          <w:ilvl w:val="0"/>
          <w:numId w:val="4"/>
        </w:numPr>
      </w:pPr>
      <w:r w:rsidRPr="00FF29B8">
        <w:t xml:space="preserve">Verifique no parâmetro </w:t>
      </w:r>
      <w:proofErr w:type="spellStart"/>
      <w:r w:rsidR="000F3292">
        <w:rPr>
          <w:b/>
        </w:rPr>
        <w:t>Pxxxx</w:t>
      </w:r>
      <w:proofErr w:type="spellEnd"/>
      <w:r w:rsidRPr="00FF29B8">
        <w:t xml:space="preserve"> o estado da </w:t>
      </w:r>
      <w:r w:rsidRPr="00FF29B8">
        <w:rPr>
          <w:b/>
        </w:rPr>
        <w:t>DI1</w:t>
      </w:r>
      <w:r w:rsidRPr="00FF29B8">
        <w:t>.</w:t>
      </w:r>
    </w:p>
    <w:p w14:paraId="71133063" w14:textId="4F33966E" w:rsidR="00FF29B8" w:rsidRPr="00FF29B8" w:rsidRDefault="00FF29B8" w:rsidP="00FE744D">
      <w:pPr>
        <w:pStyle w:val="PargrafodaLista"/>
        <w:numPr>
          <w:ilvl w:val="0"/>
          <w:numId w:val="4"/>
        </w:numPr>
      </w:pPr>
      <w:r w:rsidRPr="00FF29B8">
        <w:t xml:space="preserve">Repita os procedimentos 8. e 9. para </w:t>
      </w:r>
      <w:r w:rsidRPr="00FF29B8">
        <w:rPr>
          <w:b/>
        </w:rPr>
        <w:t>DI2</w:t>
      </w:r>
      <w:r w:rsidRPr="00FF29B8">
        <w:t xml:space="preserve"> à </w:t>
      </w:r>
      <w:r w:rsidRPr="00FF29B8">
        <w:rPr>
          <w:b/>
        </w:rPr>
        <w:t>DI6</w:t>
      </w:r>
      <w:r w:rsidRPr="00FF29B8">
        <w:t xml:space="preserve"> (</w:t>
      </w:r>
      <w:r w:rsidR="000F3292" w:rsidRPr="00FF29B8">
        <w:t>pinos 11</w:t>
      </w:r>
      <w:r w:rsidR="000F3292">
        <w:t xml:space="preserve">, 9, 7, 5, 3 </w:t>
      </w:r>
      <w:r w:rsidR="000F3292" w:rsidRPr="00FF29B8">
        <w:t xml:space="preserve">de </w:t>
      </w:r>
      <w:r w:rsidR="000F3292" w:rsidRPr="00FF29B8">
        <w:rPr>
          <w:b/>
        </w:rPr>
        <w:t>XC</w:t>
      </w:r>
      <w:r w:rsidR="000F3292">
        <w:rPr>
          <w:b/>
        </w:rPr>
        <w:t>2</w:t>
      </w:r>
      <w:r w:rsidRPr="00FF29B8">
        <w:t>).</w:t>
      </w:r>
    </w:p>
    <w:p w14:paraId="083441AD" w14:textId="77777777" w:rsidR="00FF29B8" w:rsidRPr="00FF29B8" w:rsidRDefault="00FF29B8" w:rsidP="00FE744D">
      <w:pPr>
        <w:pStyle w:val="PargrafodaLista"/>
        <w:numPr>
          <w:ilvl w:val="0"/>
          <w:numId w:val="4"/>
        </w:numPr>
      </w:pPr>
      <w:r w:rsidRPr="00FF29B8">
        <w:t xml:space="preserve">Desconecte </w:t>
      </w:r>
      <w:proofErr w:type="spellStart"/>
      <w:r w:rsidRPr="00FF29B8">
        <w:rPr>
          <w:b/>
        </w:rPr>
        <w:t>Vout</w:t>
      </w:r>
      <w:proofErr w:type="spellEnd"/>
      <w:r w:rsidRPr="00FF29B8">
        <w:rPr>
          <w:b/>
        </w:rPr>
        <w:t xml:space="preserve"> +24V</w:t>
      </w:r>
      <w:r w:rsidRPr="00FF29B8">
        <w:t xml:space="preserve"> do </w:t>
      </w:r>
      <w:r w:rsidRPr="00FF29B8">
        <w:rPr>
          <w:b/>
        </w:rPr>
        <w:t>COM</w:t>
      </w:r>
      <w:r w:rsidRPr="00FF29B8">
        <w:t>.</w:t>
      </w:r>
    </w:p>
    <w:p w14:paraId="57C83920" w14:textId="77777777" w:rsidR="00FF29B8" w:rsidRPr="00FF29B8" w:rsidRDefault="00FF29B8" w:rsidP="00FE744D">
      <w:pPr>
        <w:pStyle w:val="PargrafodaLista"/>
        <w:numPr>
          <w:ilvl w:val="0"/>
          <w:numId w:val="23"/>
        </w:numPr>
      </w:pPr>
      <w:r w:rsidRPr="00FF29B8">
        <w:t>Saídas Digitais</w:t>
      </w:r>
    </w:p>
    <w:p w14:paraId="37447211" w14:textId="5B0C9768" w:rsidR="00FF29B8" w:rsidRPr="00FF29B8" w:rsidRDefault="00FF29B8" w:rsidP="00FE744D">
      <w:pPr>
        <w:pStyle w:val="PargrafodaLista"/>
        <w:numPr>
          <w:ilvl w:val="1"/>
          <w:numId w:val="23"/>
        </w:numPr>
      </w:pPr>
      <w:r w:rsidRPr="00FF29B8">
        <w:lastRenderedPageBreak/>
        <w:t xml:space="preserve">Conecte uma carga de 600Ω </w:t>
      </w:r>
      <w:r w:rsidR="000F3292">
        <w:t xml:space="preserve">entre a saída 24V (XC2:19) e </w:t>
      </w:r>
      <w:r w:rsidRPr="00FF29B8">
        <w:t>a saída digita</w:t>
      </w:r>
      <w:r w:rsidR="000F3292">
        <w:t>l</w:t>
      </w:r>
      <w:r w:rsidRPr="00FF29B8">
        <w:t xml:space="preserve"> DO1 (XC</w:t>
      </w:r>
      <w:r w:rsidR="000F3292">
        <w:t>2</w:t>
      </w:r>
      <w:r w:rsidRPr="00FF29B8">
        <w:t>:</w:t>
      </w:r>
      <w:r w:rsidR="000F3292">
        <w:t>16</w:t>
      </w:r>
      <w:r w:rsidRPr="00FF29B8">
        <w:t>)</w:t>
      </w:r>
      <w:r w:rsidR="000F3292">
        <w:t>.</w:t>
      </w:r>
    </w:p>
    <w:p w14:paraId="57D8D02A" w14:textId="49212E90" w:rsidR="00FF29B8" w:rsidRPr="005C0F33" w:rsidRDefault="00FF29B8" w:rsidP="005C0F33">
      <w:pPr>
        <w:pStyle w:val="PargrafodaLista"/>
        <w:numPr>
          <w:ilvl w:val="1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FF29B8">
        <w:t>Parametrize a saída digita</w:t>
      </w:r>
      <w:r w:rsidR="000F3292">
        <w:t>l</w:t>
      </w:r>
      <w:r w:rsidRPr="00FF29B8">
        <w:t xml:space="preserve"> de acordo com a</w:t>
      </w:r>
      <w:r w:rsidR="007B7675">
        <w:t xml:space="preserve"> </w:t>
      </w:r>
      <w:r w:rsidR="007B7675">
        <w:fldChar w:fldCharType="begin"/>
      </w:r>
      <w:r w:rsidR="007B7675">
        <w:instrText xml:space="preserve"> REF _Ref83815695 \h </w:instrText>
      </w:r>
      <w:r w:rsidR="007B7675">
        <w:fldChar w:fldCharType="separate"/>
      </w:r>
      <w:r w:rsidR="000F3292" w:rsidRPr="00FF29B8">
        <w:t xml:space="preserve">Tabela </w:t>
      </w:r>
      <w:r w:rsidR="000F3292">
        <w:rPr>
          <w:noProof/>
        </w:rPr>
        <w:t>10</w:t>
      </w:r>
      <w:r w:rsidR="007B7675">
        <w:fldChar w:fldCharType="end"/>
      </w:r>
      <w:r w:rsidR="00425975" w:rsidRPr="005C0F33">
        <w:rPr>
          <w:b/>
        </w:rPr>
        <w:t>.</w:t>
      </w:r>
      <w:r w:rsidRPr="00FF29B8">
        <w:t xml:space="preserve"> </w:t>
      </w:r>
    </w:p>
    <w:p w14:paraId="79800091" w14:textId="77777777" w:rsidR="00386E54" w:rsidRPr="00FF29B8" w:rsidRDefault="00386E54" w:rsidP="00FF29B8"/>
    <w:tbl>
      <w:tblPr>
        <w:tblStyle w:val="Tabelacomgrade17"/>
        <w:tblW w:w="0" w:type="auto"/>
        <w:jc w:val="center"/>
        <w:tblLook w:val="04A0" w:firstRow="1" w:lastRow="0" w:firstColumn="1" w:lastColumn="0" w:noHBand="0" w:noVBand="1"/>
      </w:tblPr>
      <w:tblGrid>
        <w:gridCol w:w="1404"/>
        <w:gridCol w:w="2271"/>
        <w:gridCol w:w="1990"/>
      </w:tblGrid>
      <w:tr w:rsidR="007F72AB" w:rsidRPr="007F72AB" w14:paraId="03C96CB5" w14:textId="77777777" w:rsidTr="00F36CDE">
        <w:trPr>
          <w:jc w:val="center"/>
        </w:trPr>
        <w:tc>
          <w:tcPr>
            <w:tcW w:w="1404" w:type="dxa"/>
          </w:tcPr>
          <w:p w14:paraId="33B6BADE" w14:textId="77777777" w:rsidR="007F72AB" w:rsidRPr="007F72AB" w:rsidRDefault="007F72AB" w:rsidP="00386E54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bookmarkStart w:id="12" w:name="_Ref7674805"/>
            <w:r w:rsidRPr="007F72AB">
              <w:rPr>
                <w:rFonts w:ascii="Calibri" w:hAnsi="Calibri" w:cs="Times New Roman"/>
                <w:b/>
                <w:sz w:val="20"/>
                <w:szCs w:val="20"/>
              </w:rPr>
              <w:t>Parâmetro</w:t>
            </w:r>
          </w:p>
        </w:tc>
        <w:tc>
          <w:tcPr>
            <w:tcW w:w="2271" w:type="dxa"/>
          </w:tcPr>
          <w:p w14:paraId="042BA7CD" w14:textId="77777777" w:rsidR="007F72AB" w:rsidRPr="007F72AB" w:rsidRDefault="007F72AB" w:rsidP="00386E54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b/>
                <w:sz w:val="20"/>
                <w:szCs w:val="20"/>
              </w:rPr>
              <w:t>Descrição</w:t>
            </w:r>
          </w:p>
        </w:tc>
        <w:tc>
          <w:tcPr>
            <w:tcW w:w="1990" w:type="dxa"/>
          </w:tcPr>
          <w:p w14:paraId="19D10C16" w14:textId="77777777" w:rsidR="007F72AB" w:rsidRPr="007F72AB" w:rsidRDefault="007F72AB" w:rsidP="00386E54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b/>
                <w:sz w:val="20"/>
                <w:szCs w:val="20"/>
              </w:rPr>
              <w:t>Valor</w:t>
            </w:r>
          </w:p>
        </w:tc>
      </w:tr>
      <w:tr w:rsidR="007F72AB" w:rsidRPr="007F72AB" w14:paraId="1B06C28A" w14:textId="77777777" w:rsidTr="00F36CDE">
        <w:trPr>
          <w:jc w:val="center"/>
        </w:trPr>
        <w:tc>
          <w:tcPr>
            <w:tcW w:w="1404" w:type="dxa"/>
          </w:tcPr>
          <w:p w14:paraId="615BFE85" w14:textId="32FEED91" w:rsidR="007F72AB" w:rsidRPr="007F72AB" w:rsidRDefault="000F3292" w:rsidP="00386E54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271" w:type="dxa"/>
          </w:tcPr>
          <w:p w14:paraId="214018F3" w14:textId="77777777" w:rsidR="007F72AB" w:rsidRPr="007F72AB" w:rsidRDefault="007F72AB" w:rsidP="00386E54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DO1 função</w:t>
            </w:r>
          </w:p>
        </w:tc>
        <w:tc>
          <w:tcPr>
            <w:tcW w:w="1990" w:type="dxa"/>
          </w:tcPr>
          <w:p w14:paraId="3309D395" w14:textId="77777777" w:rsidR="007F72AB" w:rsidRPr="007F72AB" w:rsidRDefault="007F72AB" w:rsidP="00386E54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Desligado</w:t>
            </w:r>
          </w:p>
        </w:tc>
      </w:tr>
    </w:tbl>
    <w:p w14:paraId="7BA75D80" w14:textId="0C5CB5D2" w:rsidR="00FF29B8" w:rsidRDefault="00FF29B8" w:rsidP="00D612CC">
      <w:pPr>
        <w:pStyle w:val="Legenda"/>
      </w:pPr>
      <w:bookmarkStart w:id="13" w:name="_Ref83815695"/>
      <w:r w:rsidRPr="00FF29B8">
        <w:t xml:space="preserve">Tabela </w:t>
      </w:r>
      <w:r w:rsidR="00223491">
        <w:rPr>
          <w:noProof/>
        </w:rPr>
        <w:fldChar w:fldCharType="begin"/>
      </w:r>
      <w:r w:rsidR="00223491">
        <w:rPr>
          <w:noProof/>
        </w:rPr>
        <w:instrText xml:space="preserve"> SEQ Tabela \* ARABIC </w:instrText>
      </w:r>
      <w:r w:rsidR="00223491">
        <w:rPr>
          <w:noProof/>
        </w:rPr>
        <w:fldChar w:fldCharType="separate"/>
      </w:r>
      <w:r w:rsidR="00E73A40">
        <w:rPr>
          <w:noProof/>
        </w:rPr>
        <w:t>10</w:t>
      </w:r>
      <w:r w:rsidR="00223491">
        <w:rPr>
          <w:noProof/>
        </w:rPr>
        <w:fldChar w:fldCharType="end"/>
      </w:r>
      <w:bookmarkEnd w:id="12"/>
      <w:bookmarkEnd w:id="13"/>
      <w:r w:rsidRPr="00FF29B8">
        <w:t xml:space="preserve"> – Parametrização para teste das </w:t>
      </w:r>
      <w:proofErr w:type="spellStart"/>
      <w:r w:rsidRPr="00FF29B8">
        <w:t>DOs</w:t>
      </w:r>
      <w:proofErr w:type="spellEnd"/>
      <w:r w:rsidRPr="00FF29B8">
        <w:t>.</w:t>
      </w:r>
    </w:p>
    <w:p w14:paraId="5EBAFEBE" w14:textId="77777777" w:rsidR="00FF29B8" w:rsidRPr="00FF29B8" w:rsidRDefault="00FF29B8" w:rsidP="00FE744D">
      <w:pPr>
        <w:pStyle w:val="PargrafodaLista"/>
        <w:numPr>
          <w:ilvl w:val="1"/>
          <w:numId w:val="23"/>
        </w:numPr>
      </w:pPr>
      <w:r w:rsidRPr="00FF29B8">
        <w:t>Verifique que a tensão sobre a carga conectada em DO1 está em 0V±0,2V</w:t>
      </w:r>
    </w:p>
    <w:p w14:paraId="10AAAECC" w14:textId="6FA476E2" w:rsidR="00FF29B8" w:rsidRPr="00FF29B8" w:rsidRDefault="00FF29B8" w:rsidP="00FE744D">
      <w:pPr>
        <w:pStyle w:val="PargrafodaLista"/>
        <w:numPr>
          <w:ilvl w:val="1"/>
          <w:numId w:val="23"/>
        </w:numPr>
      </w:pPr>
      <w:r w:rsidRPr="00FF29B8">
        <w:t xml:space="preserve">Mude o parâmetro </w:t>
      </w:r>
      <w:proofErr w:type="spellStart"/>
      <w:r w:rsidR="000F3292">
        <w:rPr>
          <w:b/>
        </w:rPr>
        <w:t>Pxxxx</w:t>
      </w:r>
      <w:proofErr w:type="spellEnd"/>
      <w:r w:rsidRPr="002E5739">
        <w:rPr>
          <w:b/>
        </w:rPr>
        <w:t xml:space="preserve"> </w:t>
      </w:r>
      <w:r w:rsidRPr="00FF29B8">
        <w:t>para “Ligado”.</w:t>
      </w:r>
    </w:p>
    <w:p w14:paraId="537D598A" w14:textId="3A0D426B" w:rsidR="00FF29B8" w:rsidRPr="00FF29B8" w:rsidRDefault="00FF29B8" w:rsidP="00FE744D">
      <w:pPr>
        <w:pStyle w:val="PargrafodaLista"/>
        <w:numPr>
          <w:ilvl w:val="1"/>
          <w:numId w:val="23"/>
        </w:numPr>
      </w:pPr>
      <w:r w:rsidRPr="00FF29B8">
        <w:t>Verifique que a tensão sobre a carga conectada em DO1 está entre 21</w:t>
      </w:r>
      <w:r w:rsidR="008564AD">
        <w:t>,6V..26,</w:t>
      </w:r>
      <w:r w:rsidRPr="00FF29B8">
        <w:t>4V</w:t>
      </w:r>
      <w:r w:rsidR="000F3292">
        <w:rPr>
          <w:rFonts w:eastAsia="Arial Unicode MS"/>
        </w:rPr>
        <w:t>.</w:t>
      </w:r>
    </w:p>
    <w:p w14:paraId="0AE0DF60" w14:textId="77777777" w:rsidR="002E5739" w:rsidRDefault="002E5739" w:rsidP="00FE744D">
      <w:pPr>
        <w:pStyle w:val="PargrafodaLista"/>
        <w:numPr>
          <w:ilvl w:val="0"/>
          <w:numId w:val="23"/>
        </w:numPr>
      </w:pPr>
      <w:r>
        <w:t>Comunicação RS-485</w:t>
      </w:r>
    </w:p>
    <w:p w14:paraId="6FE609FD" w14:textId="3A455E6E" w:rsidR="00FF29B8" w:rsidRPr="00FF29B8" w:rsidRDefault="00FF29B8" w:rsidP="00FE744D">
      <w:pPr>
        <w:pStyle w:val="PargrafodaLista"/>
        <w:numPr>
          <w:ilvl w:val="1"/>
          <w:numId w:val="23"/>
        </w:numPr>
      </w:pPr>
      <w:r w:rsidRPr="00FF29B8">
        <w:t>Conecte um adaptador USB&lt;-&gt;RS485 na entrada RS485 d</w:t>
      </w:r>
      <w:r w:rsidR="000F3292">
        <w:t>e XC2</w:t>
      </w:r>
      <w:r w:rsidRPr="00FF29B8">
        <w:t xml:space="preserve">. Para tal, ligue o sinal positivo (TX+) no conector </w:t>
      </w:r>
      <w:proofErr w:type="gramStart"/>
      <w:r w:rsidRPr="00FF29B8">
        <w:t>B(</w:t>
      </w:r>
      <w:proofErr w:type="gramEnd"/>
      <w:r w:rsidRPr="00FF29B8">
        <w:t xml:space="preserve">+) (pino </w:t>
      </w:r>
      <w:r w:rsidR="000F3292">
        <w:t>4</w:t>
      </w:r>
      <w:r w:rsidRPr="00FF29B8">
        <w:t xml:space="preserve"> de XC</w:t>
      </w:r>
      <w:r w:rsidR="000F3292">
        <w:t>2</w:t>
      </w:r>
      <w:r w:rsidRPr="00FF29B8">
        <w:t xml:space="preserve">) e o sinal negativo (TX-) no conector </w:t>
      </w:r>
      <w:proofErr w:type="gramStart"/>
      <w:r w:rsidRPr="00FF29B8">
        <w:t>A(</w:t>
      </w:r>
      <w:proofErr w:type="gramEnd"/>
      <w:r w:rsidRPr="00FF29B8">
        <w:t xml:space="preserve">-) (pino </w:t>
      </w:r>
      <w:r w:rsidR="000F3292">
        <w:t>6</w:t>
      </w:r>
      <w:r w:rsidRPr="00FF29B8">
        <w:t xml:space="preserve"> de XC1). Conecte o adaptador USB&lt;-&gt;RS485 no computador.</w:t>
      </w:r>
    </w:p>
    <w:p w14:paraId="38598706" w14:textId="3A409864" w:rsidR="009513C2" w:rsidRDefault="00FF29B8" w:rsidP="00DF2452">
      <w:pPr>
        <w:pStyle w:val="PargrafodaLista"/>
        <w:numPr>
          <w:ilvl w:val="1"/>
          <w:numId w:val="23"/>
        </w:numPr>
      </w:pPr>
      <w:r w:rsidRPr="00FF29B8">
        <w:t>Parametrize a comunicação RS485 de acordo com a</w:t>
      </w:r>
      <w:r w:rsidR="007B7675">
        <w:t xml:space="preserve"> </w:t>
      </w:r>
      <w:r w:rsidR="007B7675">
        <w:fldChar w:fldCharType="begin"/>
      </w:r>
      <w:r w:rsidR="007B7675">
        <w:instrText xml:space="preserve"> REF _Ref83815715 \h </w:instrText>
      </w:r>
      <w:r w:rsidR="007B7675">
        <w:fldChar w:fldCharType="separate"/>
      </w:r>
      <w:r w:rsidR="00E73A40" w:rsidRPr="00FF29B8">
        <w:t xml:space="preserve">Tabela </w:t>
      </w:r>
      <w:r w:rsidR="00E73A40">
        <w:rPr>
          <w:noProof/>
        </w:rPr>
        <w:t>11</w:t>
      </w:r>
      <w:r w:rsidR="007B7675">
        <w:fldChar w:fldCharType="end"/>
      </w:r>
      <w:r w:rsidR="00DF2452">
        <w:t>.</w:t>
      </w:r>
    </w:p>
    <w:p w14:paraId="4D17F9B0" w14:textId="77777777" w:rsidR="00DF2452" w:rsidRPr="00FF29B8" w:rsidRDefault="00DF2452" w:rsidP="00DF2452">
      <w:pPr>
        <w:pStyle w:val="PargrafodaLista"/>
        <w:ind w:left="1440" w:firstLine="0"/>
      </w:pPr>
    </w:p>
    <w:tbl>
      <w:tblPr>
        <w:tblStyle w:val="Tabelacomgrade18"/>
        <w:tblW w:w="0" w:type="auto"/>
        <w:jc w:val="center"/>
        <w:tblLook w:val="04A0" w:firstRow="1" w:lastRow="0" w:firstColumn="1" w:lastColumn="0" w:noHBand="0" w:noVBand="1"/>
      </w:tblPr>
      <w:tblGrid>
        <w:gridCol w:w="1404"/>
        <w:gridCol w:w="2702"/>
        <w:gridCol w:w="2126"/>
      </w:tblGrid>
      <w:tr w:rsidR="007F72AB" w:rsidRPr="007F72AB" w14:paraId="0E9441B6" w14:textId="77777777" w:rsidTr="00F36CDE">
        <w:trPr>
          <w:jc w:val="center"/>
        </w:trPr>
        <w:tc>
          <w:tcPr>
            <w:tcW w:w="1404" w:type="dxa"/>
          </w:tcPr>
          <w:p w14:paraId="6FF91B06" w14:textId="77777777" w:rsidR="007F72AB" w:rsidRPr="007F72AB" w:rsidRDefault="007F72AB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b/>
                <w:bCs/>
                <w:sz w:val="20"/>
                <w:szCs w:val="20"/>
              </w:rPr>
            </w:pPr>
            <w:bookmarkStart w:id="14" w:name="_Ref7673795"/>
            <w:r w:rsidRPr="007F72AB">
              <w:rPr>
                <w:rFonts w:ascii="Calibri" w:hAnsi="Calibri" w:cs="Times New Roman"/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2702" w:type="dxa"/>
          </w:tcPr>
          <w:p w14:paraId="428EB0A9" w14:textId="77777777" w:rsidR="007F72AB" w:rsidRPr="007F72AB" w:rsidRDefault="007F72AB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b/>
                <w:bCs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126" w:type="dxa"/>
          </w:tcPr>
          <w:p w14:paraId="771C2A6B" w14:textId="77777777" w:rsidR="007F72AB" w:rsidRPr="007F72AB" w:rsidRDefault="007F72AB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b/>
                <w:bCs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b/>
                <w:bCs/>
                <w:sz w:val="20"/>
                <w:szCs w:val="20"/>
              </w:rPr>
              <w:t>Valor</w:t>
            </w:r>
          </w:p>
        </w:tc>
      </w:tr>
      <w:tr w:rsidR="007F72AB" w:rsidRPr="007F72AB" w14:paraId="2F89B57E" w14:textId="77777777" w:rsidTr="00F36CDE">
        <w:trPr>
          <w:jc w:val="center"/>
        </w:trPr>
        <w:tc>
          <w:tcPr>
            <w:tcW w:w="1404" w:type="dxa"/>
          </w:tcPr>
          <w:p w14:paraId="68A999E3" w14:textId="2C8AA727" w:rsidR="007F72AB" w:rsidRPr="007F72AB" w:rsidRDefault="000F3292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702" w:type="dxa"/>
          </w:tcPr>
          <w:p w14:paraId="4D819133" w14:textId="77777777" w:rsidR="007F72AB" w:rsidRPr="007F72AB" w:rsidRDefault="007F72AB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Protocolo</w:t>
            </w:r>
          </w:p>
        </w:tc>
        <w:tc>
          <w:tcPr>
            <w:tcW w:w="2126" w:type="dxa"/>
          </w:tcPr>
          <w:p w14:paraId="7EAC3567" w14:textId="77777777" w:rsidR="007F72AB" w:rsidRPr="007F72AB" w:rsidRDefault="007F72AB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 w:rsidRPr="007F72AB">
              <w:rPr>
                <w:rFonts w:ascii="Calibri" w:hAnsi="Calibri" w:cs="Times New Roman"/>
                <w:sz w:val="20"/>
                <w:szCs w:val="20"/>
              </w:rPr>
              <w:t>Modbus</w:t>
            </w:r>
            <w:proofErr w:type="spellEnd"/>
            <w:r w:rsidRPr="007F72AB">
              <w:rPr>
                <w:rFonts w:ascii="Calibri" w:hAnsi="Calibri" w:cs="Times New Roman"/>
                <w:sz w:val="20"/>
                <w:szCs w:val="20"/>
              </w:rPr>
              <w:t xml:space="preserve"> RTU</w:t>
            </w:r>
          </w:p>
        </w:tc>
      </w:tr>
      <w:tr w:rsidR="007F72AB" w:rsidRPr="007F72AB" w14:paraId="5004287E" w14:textId="77777777" w:rsidTr="00F36CDE">
        <w:trPr>
          <w:jc w:val="center"/>
        </w:trPr>
        <w:tc>
          <w:tcPr>
            <w:tcW w:w="1404" w:type="dxa"/>
          </w:tcPr>
          <w:p w14:paraId="51046D07" w14:textId="05C883A2" w:rsidR="007F72AB" w:rsidRPr="007F72AB" w:rsidRDefault="000F3292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702" w:type="dxa"/>
          </w:tcPr>
          <w:p w14:paraId="31D77F9C" w14:textId="77777777" w:rsidR="007F72AB" w:rsidRPr="007F72AB" w:rsidRDefault="007F72AB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Endereço</w:t>
            </w:r>
          </w:p>
        </w:tc>
        <w:tc>
          <w:tcPr>
            <w:tcW w:w="2126" w:type="dxa"/>
          </w:tcPr>
          <w:p w14:paraId="334743E3" w14:textId="77777777" w:rsidR="007F72AB" w:rsidRPr="007F72AB" w:rsidRDefault="007F72AB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1</w:t>
            </w:r>
          </w:p>
        </w:tc>
      </w:tr>
      <w:tr w:rsidR="007F72AB" w:rsidRPr="007F72AB" w14:paraId="58865947" w14:textId="77777777" w:rsidTr="00F36CDE">
        <w:trPr>
          <w:jc w:val="center"/>
        </w:trPr>
        <w:tc>
          <w:tcPr>
            <w:tcW w:w="1404" w:type="dxa"/>
          </w:tcPr>
          <w:p w14:paraId="4A92391F" w14:textId="577E8CF6" w:rsidR="007F72AB" w:rsidRPr="007F72AB" w:rsidRDefault="000F3292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702" w:type="dxa"/>
          </w:tcPr>
          <w:p w14:paraId="66A641D0" w14:textId="77777777" w:rsidR="007F72AB" w:rsidRPr="007F72AB" w:rsidRDefault="007F72AB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Taxa de Comunicação</w:t>
            </w:r>
          </w:p>
        </w:tc>
        <w:tc>
          <w:tcPr>
            <w:tcW w:w="2126" w:type="dxa"/>
          </w:tcPr>
          <w:p w14:paraId="1337A374" w14:textId="77777777" w:rsidR="007F72AB" w:rsidRPr="007F72AB" w:rsidRDefault="007F72AB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57600 bits/s</w:t>
            </w:r>
          </w:p>
        </w:tc>
      </w:tr>
      <w:tr w:rsidR="007F72AB" w:rsidRPr="007F72AB" w14:paraId="01BA9B0E" w14:textId="77777777" w:rsidTr="00F36CDE">
        <w:trPr>
          <w:jc w:val="center"/>
        </w:trPr>
        <w:tc>
          <w:tcPr>
            <w:tcW w:w="1404" w:type="dxa"/>
          </w:tcPr>
          <w:p w14:paraId="351BE537" w14:textId="239F92A2" w:rsidR="007F72AB" w:rsidRPr="007F72AB" w:rsidRDefault="000F3292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2702" w:type="dxa"/>
          </w:tcPr>
          <w:p w14:paraId="0A354274" w14:textId="77777777" w:rsidR="007F72AB" w:rsidRPr="007F72AB" w:rsidRDefault="007F72AB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Configuração de Bytes</w:t>
            </w:r>
          </w:p>
        </w:tc>
        <w:tc>
          <w:tcPr>
            <w:tcW w:w="2126" w:type="dxa"/>
          </w:tcPr>
          <w:p w14:paraId="38431CF4" w14:textId="77777777" w:rsidR="007F72AB" w:rsidRPr="007F72AB" w:rsidRDefault="007F72AB" w:rsidP="009513C2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8 bits, par, 1</w:t>
            </w:r>
          </w:p>
        </w:tc>
      </w:tr>
    </w:tbl>
    <w:p w14:paraId="6EDB1677" w14:textId="3968B137" w:rsidR="00FF29B8" w:rsidRDefault="00FF29B8" w:rsidP="00D612CC">
      <w:pPr>
        <w:pStyle w:val="Legenda"/>
      </w:pPr>
      <w:bookmarkStart w:id="15" w:name="_Ref83815715"/>
      <w:r w:rsidRPr="00FF29B8">
        <w:t xml:space="preserve">Tabela </w:t>
      </w:r>
      <w:r w:rsidR="00223491">
        <w:rPr>
          <w:noProof/>
        </w:rPr>
        <w:fldChar w:fldCharType="begin"/>
      </w:r>
      <w:r w:rsidR="00223491">
        <w:rPr>
          <w:noProof/>
        </w:rPr>
        <w:instrText xml:space="preserve"> SEQ Tabela \* ARABIC </w:instrText>
      </w:r>
      <w:r w:rsidR="00223491">
        <w:rPr>
          <w:noProof/>
        </w:rPr>
        <w:fldChar w:fldCharType="separate"/>
      </w:r>
      <w:r w:rsidR="00E73A40">
        <w:rPr>
          <w:noProof/>
        </w:rPr>
        <w:t>11</w:t>
      </w:r>
      <w:r w:rsidR="00223491">
        <w:rPr>
          <w:noProof/>
        </w:rPr>
        <w:fldChar w:fldCharType="end"/>
      </w:r>
      <w:bookmarkEnd w:id="14"/>
      <w:bookmarkEnd w:id="15"/>
      <w:r w:rsidRPr="00FF29B8">
        <w:t xml:space="preserve"> – Parametrização da comunicação </w:t>
      </w:r>
      <w:proofErr w:type="spellStart"/>
      <w:r w:rsidRPr="00FF29B8">
        <w:t>modbus</w:t>
      </w:r>
      <w:proofErr w:type="spellEnd"/>
      <w:r w:rsidRPr="00FF29B8">
        <w:t xml:space="preserve"> RS-485</w:t>
      </w:r>
    </w:p>
    <w:p w14:paraId="65F9BDC7" w14:textId="32580617" w:rsidR="00FF29B8" w:rsidRPr="00FF29B8" w:rsidRDefault="00FF29B8" w:rsidP="00FE744D">
      <w:pPr>
        <w:pStyle w:val="PargrafodaLista"/>
        <w:numPr>
          <w:ilvl w:val="1"/>
          <w:numId w:val="26"/>
        </w:numPr>
      </w:pPr>
      <w:r w:rsidRPr="00FF29B8">
        <w:t xml:space="preserve">Conecte-se utilizando o </w:t>
      </w:r>
      <w:proofErr w:type="spellStart"/>
      <w:r w:rsidRPr="00FF29B8">
        <w:t>MultiCom</w:t>
      </w:r>
      <w:proofErr w:type="spellEnd"/>
      <w:r w:rsidRPr="00FF29B8">
        <w:t xml:space="preserve"> pelo RS485 (Ver Anexo II para configuração do </w:t>
      </w:r>
      <w:proofErr w:type="spellStart"/>
      <w:r w:rsidRPr="00FF29B8">
        <w:t>MultiCom</w:t>
      </w:r>
      <w:proofErr w:type="spellEnd"/>
      <w:r w:rsidRPr="00FF29B8">
        <w:t>) e execute o comando Read-Device-ID. Verifique se houve sucesso e a identificação recebida está correta</w:t>
      </w:r>
      <w:r w:rsidR="000F3292">
        <w:t>.</w:t>
      </w:r>
      <w:r w:rsidRPr="00FF29B8">
        <w:t xml:space="preserve"> </w:t>
      </w:r>
    </w:p>
    <w:p w14:paraId="38F27773" w14:textId="77777777" w:rsidR="00FF29B8" w:rsidRDefault="00FF29B8" w:rsidP="00FF29B8">
      <w:r w:rsidRPr="002E5739">
        <w:rPr>
          <w:b/>
          <w:bCs/>
        </w:rPr>
        <w:t>Nota</w:t>
      </w:r>
      <w:r w:rsidRPr="00FF29B8">
        <w:t xml:space="preserve">: pode ser utilizado qualquer dispositivo com RS-485 e comunicação </w:t>
      </w:r>
      <w:proofErr w:type="spellStart"/>
      <w:r w:rsidRPr="00FF29B8">
        <w:t>Modbus</w:t>
      </w:r>
      <w:proofErr w:type="spellEnd"/>
      <w:r w:rsidRPr="00FF29B8">
        <w:t>.</w:t>
      </w:r>
    </w:p>
    <w:p w14:paraId="6C268468" w14:textId="77777777" w:rsidR="005C0F33" w:rsidRPr="00FF29B8" w:rsidRDefault="005C0F33" w:rsidP="00FF29B8"/>
    <w:p w14:paraId="48DD4FCB" w14:textId="77777777" w:rsidR="00FF29B8" w:rsidRPr="00FF29B8" w:rsidRDefault="002E5739" w:rsidP="002E5739">
      <w:pPr>
        <w:pStyle w:val="Ttulo3"/>
      </w:pPr>
      <w:r>
        <w:t>T</w:t>
      </w:r>
      <w:r w:rsidR="00FF29B8" w:rsidRPr="00FF29B8">
        <w:t>ensão do controle:</w:t>
      </w:r>
    </w:p>
    <w:p w14:paraId="6D4AF07E" w14:textId="0CB2B939" w:rsidR="00FF29B8" w:rsidRDefault="00FF29B8" w:rsidP="00FE744D">
      <w:pPr>
        <w:pStyle w:val="PargrafodaLista"/>
        <w:numPr>
          <w:ilvl w:val="0"/>
          <w:numId w:val="25"/>
        </w:numPr>
      </w:pPr>
      <w:r w:rsidRPr="00FF29B8">
        <w:t>Após energizar o inversor, verificar se os parâmetros de tensão do controle</w:t>
      </w:r>
      <w:r w:rsidR="001E52B4">
        <w:t xml:space="preserve"> da </w:t>
      </w:r>
      <w:r w:rsidR="001E52B4">
        <w:fldChar w:fldCharType="begin"/>
      </w:r>
      <w:r w:rsidR="001E52B4">
        <w:instrText xml:space="preserve"> REF _Ref114468979 \h </w:instrText>
      </w:r>
      <w:r w:rsidR="001E52B4">
        <w:fldChar w:fldCharType="separate"/>
      </w:r>
      <w:r w:rsidR="00E73A40" w:rsidRPr="001E52B4">
        <w:t xml:space="preserve">Tabela </w:t>
      </w:r>
      <w:r w:rsidR="00E73A40">
        <w:rPr>
          <w:noProof/>
        </w:rPr>
        <w:t>12</w:t>
      </w:r>
      <w:r w:rsidR="001E52B4">
        <w:fldChar w:fldCharType="end"/>
      </w:r>
      <w:r w:rsidRPr="00FF29B8">
        <w:t xml:space="preserve"> estão dentro da faixa:</w:t>
      </w:r>
    </w:p>
    <w:p w14:paraId="595F52FC" w14:textId="77777777" w:rsidR="00A5332A" w:rsidRDefault="00A5332A" w:rsidP="00A5332A">
      <w:pPr>
        <w:pStyle w:val="PargrafodaLista"/>
        <w:ind w:firstLine="0"/>
      </w:pPr>
    </w:p>
    <w:tbl>
      <w:tblPr>
        <w:tblStyle w:val="Tabelacomgrade19"/>
        <w:tblW w:w="0" w:type="auto"/>
        <w:jc w:val="center"/>
        <w:tblLook w:val="04A0" w:firstRow="1" w:lastRow="0" w:firstColumn="1" w:lastColumn="0" w:noHBand="0" w:noVBand="1"/>
      </w:tblPr>
      <w:tblGrid>
        <w:gridCol w:w="896"/>
        <w:gridCol w:w="1970"/>
        <w:gridCol w:w="2580"/>
        <w:gridCol w:w="3048"/>
      </w:tblGrid>
      <w:tr w:rsidR="007F72AB" w:rsidRPr="007F72AB" w14:paraId="10011047" w14:textId="77777777" w:rsidTr="007F72AB">
        <w:trPr>
          <w:jc w:val="center"/>
        </w:trPr>
        <w:tc>
          <w:tcPr>
            <w:tcW w:w="896" w:type="dxa"/>
          </w:tcPr>
          <w:p w14:paraId="6EF8F221" w14:textId="77777777" w:rsidR="007F72AB" w:rsidRPr="007F72AB" w:rsidRDefault="007F72AB" w:rsidP="00A5332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Menu</w:t>
            </w:r>
          </w:p>
        </w:tc>
        <w:tc>
          <w:tcPr>
            <w:tcW w:w="1970" w:type="dxa"/>
          </w:tcPr>
          <w:p w14:paraId="5F6DCC9B" w14:textId="77777777" w:rsidR="007F72AB" w:rsidRPr="007F72AB" w:rsidRDefault="007F72AB" w:rsidP="00A5332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Descrição</w:t>
            </w:r>
          </w:p>
        </w:tc>
        <w:tc>
          <w:tcPr>
            <w:tcW w:w="2580" w:type="dxa"/>
          </w:tcPr>
          <w:p w14:paraId="124F3073" w14:textId="77777777" w:rsidR="007F72AB" w:rsidRPr="007F72AB" w:rsidRDefault="007F72AB" w:rsidP="00A5332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Valor esperado</w:t>
            </w:r>
          </w:p>
        </w:tc>
        <w:tc>
          <w:tcPr>
            <w:tcW w:w="3048" w:type="dxa"/>
          </w:tcPr>
          <w:p w14:paraId="030272F7" w14:textId="77777777" w:rsidR="007F72AB" w:rsidRPr="007F72AB" w:rsidRDefault="007F72AB" w:rsidP="00A5332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Faixa aceitável</w:t>
            </w:r>
          </w:p>
        </w:tc>
      </w:tr>
      <w:tr w:rsidR="007F72AB" w:rsidRPr="007F72AB" w14:paraId="140DBC78" w14:textId="77777777" w:rsidTr="007F72AB">
        <w:trPr>
          <w:jc w:val="center"/>
        </w:trPr>
        <w:tc>
          <w:tcPr>
            <w:tcW w:w="896" w:type="dxa"/>
          </w:tcPr>
          <w:p w14:paraId="13DA1D29" w14:textId="657DC39A" w:rsidR="007F72AB" w:rsidRPr="007F72AB" w:rsidRDefault="000F3292" w:rsidP="00A5332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1970" w:type="dxa"/>
          </w:tcPr>
          <w:p w14:paraId="319D5C34" w14:textId="77777777" w:rsidR="007F72AB" w:rsidRPr="007F72AB" w:rsidRDefault="007F72AB" w:rsidP="00A5332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Tensão 24V IO</w:t>
            </w:r>
          </w:p>
        </w:tc>
        <w:tc>
          <w:tcPr>
            <w:tcW w:w="2580" w:type="dxa"/>
          </w:tcPr>
          <w:p w14:paraId="7CE6F41B" w14:textId="77777777" w:rsidR="007F72AB" w:rsidRPr="007F72AB" w:rsidRDefault="007F72AB" w:rsidP="00A5332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24V</w:t>
            </w:r>
            <w:r w:rsidRPr="007F72AB">
              <w:rPr>
                <w:rFonts w:ascii="Calibri" w:hAnsi="Calibri" w:cs="Calibri"/>
                <w:sz w:val="20"/>
                <w:szCs w:val="20"/>
              </w:rPr>
              <w:t>±</w:t>
            </w:r>
            <w:r w:rsidRPr="007F72AB">
              <w:rPr>
                <w:rFonts w:ascii="Calibri" w:hAnsi="Calibri" w:cs="Times New Roman"/>
                <w:sz w:val="20"/>
                <w:szCs w:val="20"/>
              </w:rPr>
              <w:t>10% (e queda de 2V queda com alimentação externa)</w:t>
            </w:r>
          </w:p>
        </w:tc>
        <w:tc>
          <w:tcPr>
            <w:tcW w:w="3048" w:type="dxa"/>
          </w:tcPr>
          <w:p w14:paraId="432F9902" w14:textId="0155A049" w:rsidR="007F72AB" w:rsidRPr="007F72AB" w:rsidRDefault="007F72AB" w:rsidP="00A5332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gramStart"/>
            <w:r w:rsidRPr="007F72AB">
              <w:rPr>
                <w:rFonts w:ascii="Calibri" w:hAnsi="Calibri" w:cs="Times New Roman"/>
                <w:sz w:val="20"/>
                <w:szCs w:val="20"/>
              </w:rPr>
              <w:t>21</w:t>
            </w:r>
            <w:r w:rsidR="008564AD">
              <w:rPr>
                <w:rFonts w:ascii="Calibri" w:hAnsi="Calibri" w:cs="Times New Roman"/>
                <w:sz w:val="20"/>
                <w:szCs w:val="20"/>
              </w:rPr>
              <w:t>,</w:t>
            </w:r>
            <w:r w:rsidRPr="007F72AB">
              <w:rPr>
                <w:rFonts w:ascii="Calibri" w:hAnsi="Calibri" w:cs="Times New Roman"/>
                <w:sz w:val="20"/>
                <w:szCs w:val="20"/>
              </w:rPr>
              <w:t>6..</w:t>
            </w:r>
            <w:proofErr w:type="gramEnd"/>
            <w:r w:rsidRPr="007F72AB">
              <w:rPr>
                <w:rFonts w:ascii="Calibri" w:hAnsi="Calibri" w:cs="Times New Roman"/>
                <w:sz w:val="20"/>
                <w:szCs w:val="20"/>
              </w:rPr>
              <w:t>26</w:t>
            </w:r>
            <w:r w:rsidR="008564AD">
              <w:rPr>
                <w:rFonts w:ascii="Calibri" w:hAnsi="Calibri" w:cs="Times New Roman"/>
                <w:sz w:val="20"/>
                <w:szCs w:val="20"/>
              </w:rPr>
              <w:t>,</w:t>
            </w:r>
            <w:r w:rsidRPr="007F72AB">
              <w:rPr>
                <w:rFonts w:ascii="Calibri" w:hAnsi="Calibri" w:cs="Times New Roman"/>
                <w:sz w:val="20"/>
                <w:szCs w:val="20"/>
              </w:rPr>
              <w:t>4 (</w:t>
            </w:r>
            <w:proofErr w:type="gramStart"/>
            <w:r w:rsidRPr="007F72AB">
              <w:rPr>
                <w:rFonts w:ascii="Calibri" w:hAnsi="Calibri" w:cs="Times New Roman"/>
                <w:sz w:val="20"/>
                <w:szCs w:val="20"/>
              </w:rPr>
              <w:t>20..</w:t>
            </w:r>
            <w:proofErr w:type="gramEnd"/>
            <w:r w:rsidRPr="007F72AB">
              <w:rPr>
                <w:rFonts w:ascii="Calibri" w:hAnsi="Calibri" w:cs="Times New Roman"/>
                <w:sz w:val="20"/>
                <w:szCs w:val="20"/>
              </w:rPr>
              <w:t>26</w:t>
            </w:r>
            <w:r w:rsidR="008564AD">
              <w:rPr>
                <w:rFonts w:ascii="Calibri" w:hAnsi="Calibri" w:cs="Times New Roman"/>
                <w:sz w:val="20"/>
                <w:szCs w:val="20"/>
              </w:rPr>
              <w:t>,</w:t>
            </w:r>
            <w:r w:rsidRPr="007F72AB">
              <w:rPr>
                <w:rFonts w:ascii="Calibri" w:hAnsi="Calibri" w:cs="Times New Roman"/>
                <w:sz w:val="20"/>
                <w:szCs w:val="20"/>
              </w:rPr>
              <w:t>4 se usando alimentação externa)</w:t>
            </w:r>
          </w:p>
        </w:tc>
      </w:tr>
      <w:tr w:rsidR="007F72AB" w:rsidRPr="007F72AB" w14:paraId="2470A304" w14:textId="77777777" w:rsidTr="007F72AB">
        <w:trPr>
          <w:jc w:val="center"/>
        </w:trPr>
        <w:tc>
          <w:tcPr>
            <w:tcW w:w="896" w:type="dxa"/>
          </w:tcPr>
          <w:p w14:paraId="6E03F9CB" w14:textId="477E2BD2" w:rsidR="007F72AB" w:rsidRPr="007F72AB" w:rsidRDefault="000F3292" w:rsidP="00A5332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spellStart"/>
            <w:r>
              <w:rPr>
                <w:rFonts w:ascii="Calibri" w:hAnsi="Calibri" w:cs="Times New Roman"/>
                <w:sz w:val="20"/>
                <w:szCs w:val="20"/>
              </w:rPr>
              <w:t>Pxxxx</w:t>
            </w:r>
            <w:proofErr w:type="spellEnd"/>
          </w:p>
        </w:tc>
        <w:tc>
          <w:tcPr>
            <w:tcW w:w="1970" w:type="dxa"/>
          </w:tcPr>
          <w:p w14:paraId="2992D569" w14:textId="77777777" w:rsidR="007F72AB" w:rsidRPr="007F72AB" w:rsidRDefault="007F72AB" w:rsidP="00A5332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Tensão Bateria*</w:t>
            </w:r>
          </w:p>
        </w:tc>
        <w:tc>
          <w:tcPr>
            <w:tcW w:w="2580" w:type="dxa"/>
          </w:tcPr>
          <w:p w14:paraId="0111EFF2" w14:textId="77777777" w:rsidR="007F72AB" w:rsidRPr="007F72AB" w:rsidRDefault="007F72AB" w:rsidP="00A5332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r w:rsidRPr="007F72AB">
              <w:rPr>
                <w:rFonts w:ascii="Calibri" w:hAnsi="Calibri" w:cs="Times New Roman"/>
                <w:sz w:val="20"/>
                <w:szCs w:val="20"/>
              </w:rPr>
              <w:t>3V</w:t>
            </w:r>
            <w:r w:rsidRPr="007F72AB">
              <w:rPr>
                <w:rFonts w:ascii="Calibri" w:hAnsi="Calibri" w:cs="Calibri"/>
                <w:sz w:val="20"/>
                <w:szCs w:val="20"/>
              </w:rPr>
              <w:t>±</w:t>
            </w:r>
            <w:r w:rsidRPr="007F72AB">
              <w:rPr>
                <w:rFonts w:ascii="Calibri" w:hAnsi="Calibri" w:cs="Times New Roman"/>
                <w:sz w:val="20"/>
                <w:szCs w:val="20"/>
              </w:rPr>
              <w:t>5%</w:t>
            </w:r>
          </w:p>
        </w:tc>
        <w:tc>
          <w:tcPr>
            <w:tcW w:w="3048" w:type="dxa"/>
          </w:tcPr>
          <w:p w14:paraId="282EBF61" w14:textId="77777777" w:rsidR="007F72AB" w:rsidRPr="007F72AB" w:rsidRDefault="007F72AB" w:rsidP="00A5332A">
            <w:pPr>
              <w:keepNext/>
              <w:keepLines/>
              <w:ind w:firstLine="0"/>
              <w:jc w:val="left"/>
              <w:rPr>
                <w:rFonts w:ascii="Calibri" w:hAnsi="Calibri" w:cs="Times New Roman"/>
                <w:sz w:val="20"/>
                <w:szCs w:val="20"/>
              </w:rPr>
            </w:pPr>
            <w:proofErr w:type="gramStart"/>
            <w:r w:rsidRPr="007F72AB">
              <w:rPr>
                <w:rFonts w:ascii="Calibri" w:hAnsi="Calibri" w:cs="Times New Roman"/>
                <w:sz w:val="20"/>
                <w:szCs w:val="20"/>
              </w:rPr>
              <w:t>2,85..</w:t>
            </w:r>
            <w:proofErr w:type="gramEnd"/>
            <w:r w:rsidRPr="007F72AB">
              <w:rPr>
                <w:rFonts w:ascii="Calibri" w:hAnsi="Calibri" w:cs="Times New Roman"/>
                <w:sz w:val="20"/>
                <w:szCs w:val="20"/>
              </w:rPr>
              <w:t>3,15V</w:t>
            </w:r>
          </w:p>
        </w:tc>
      </w:tr>
    </w:tbl>
    <w:p w14:paraId="725860AA" w14:textId="32565AB3" w:rsidR="001E52B4" w:rsidRPr="001E52B4" w:rsidRDefault="001E52B4" w:rsidP="001E52B4">
      <w:pPr>
        <w:pStyle w:val="Legenda"/>
      </w:pPr>
      <w:bookmarkStart w:id="16" w:name="_Ref114468979"/>
      <w:r w:rsidRPr="001E52B4">
        <w:t xml:space="preserve">Tabela </w:t>
      </w:r>
      <w:r w:rsidR="00223491">
        <w:rPr>
          <w:noProof/>
        </w:rPr>
        <w:fldChar w:fldCharType="begin"/>
      </w:r>
      <w:r w:rsidR="00223491">
        <w:rPr>
          <w:noProof/>
        </w:rPr>
        <w:instrText xml:space="preserve"> SEQ Tabela \* ARABIC </w:instrText>
      </w:r>
      <w:r w:rsidR="00223491">
        <w:rPr>
          <w:noProof/>
        </w:rPr>
        <w:fldChar w:fldCharType="separate"/>
      </w:r>
      <w:r w:rsidR="00E73A40">
        <w:rPr>
          <w:noProof/>
        </w:rPr>
        <w:t>12</w:t>
      </w:r>
      <w:r w:rsidR="00223491">
        <w:rPr>
          <w:noProof/>
        </w:rPr>
        <w:fldChar w:fldCharType="end"/>
      </w:r>
      <w:bookmarkEnd w:id="16"/>
      <w:r w:rsidRPr="001E52B4">
        <w:t xml:space="preserve"> – Parâmetros de tensão do controle considerando uma bateria de 3V</w:t>
      </w:r>
    </w:p>
    <w:p w14:paraId="4138FBEB" w14:textId="77777777" w:rsidR="003703D5" w:rsidRPr="00FF29B8" w:rsidRDefault="005938A7" w:rsidP="007F72AB">
      <w:pPr>
        <w:pStyle w:val="Ttulo1"/>
      </w:pPr>
      <w:r w:rsidRPr="00FF29B8">
        <w:lastRenderedPageBreak/>
        <w:t>Configurações iniciais</w:t>
      </w:r>
    </w:p>
    <w:p w14:paraId="28627D35" w14:textId="1941A4A0" w:rsidR="005938A7" w:rsidRPr="00FF29B8" w:rsidRDefault="007042DF" w:rsidP="003307D6">
      <w:pPr>
        <w:pStyle w:val="PargrafodaLista"/>
        <w:numPr>
          <w:ilvl w:val="0"/>
          <w:numId w:val="36"/>
        </w:numPr>
        <w:ind w:left="709" w:hanging="283"/>
      </w:pPr>
      <w:r w:rsidRPr="00FF29B8">
        <w:t>C</w:t>
      </w:r>
      <w:r w:rsidR="005938A7" w:rsidRPr="00FF29B8">
        <w:t>onfigurar o valor de tensão do driver de acordo com a tensão de alimentação utilizada para o teste.</w:t>
      </w:r>
    </w:p>
    <w:p w14:paraId="5291E5F5" w14:textId="1E67C025" w:rsidR="005938A7" w:rsidRPr="00FF29B8" w:rsidRDefault="007042DF" w:rsidP="003307D6">
      <w:pPr>
        <w:pStyle w:val="PargrafodaLista"/>
        <w:numPr>
          <w:ilvl w:val="0"/>
          <w:numId w:val="36"/>
        </w:numPr>
        <w:ind w:left="709" w:hanging="283"/>
      </w:pPr>
      <w:r w:rsidRPr="00FF29B8">
        <w:t>Configurar</w:t>
      </w:r>
      <w:r w:rsidR="005938A7" w:rsidRPr="00FF29B8">
        <w:t xml:space="preserve"> o tipo de controle desejado. Este parâmetro por padrão está </w:t>
      </w:r>
      <w:r w:rsidRPr="00FF29B8">
        <w:t>definido</w:t>
      </w:r>
      <w:r w:rsidR="005938A7" w:rsidRPr="00FF29B8">
        <w:t xml:space="preserve"> para o controle escalar </w:t>
      </w:r>
      <w:r w:rsidRPr="00FF29B8">
        <w:t>V</w:t>
      </w:r>
      <w:r w:rsidR="005938A7" w:rsidRPr="00FF29B8">
        <w:t>/f.</w:t>
      </w:r>
    </w:p>
    <w:p w14:paraId="5F6115AD" w14:textId="60C9B18E" w:rsidR="005938A7" w:rsidRPr="00FF29B8" w:rsidRDefault="007042DF" w:rsidP="003307D6">
      <w:pPr>
        <w:pStyle w:val="PargrafodaLista"/>
        <w:numPr>
          <w:ilvl w:val="0"/>
          <w:numId w:val="36"/>
        </w:numPr>
        <w:ind w:left="709" w:hanging="283"/>
      </w:pPr>
      <w:r w:rsidRPr="00FF29B8">
        <w:t xml:space="preserve">A </w:t>
      </w:r>
      <w:r w:rsidR="005938A7" w:rsidRPr="00FF29B8">
        <w:t xml:space="preserve">curva de </w:t>
      </w:r>
      <w:r w:rsidRPr="00FF29B8">
        <w:t>V/f</w:t>
      </w:r>
      <w:r w:rsidR="005938A7" w:rsidRPr="00FF29B8">
        <w:t xml:space="preserve"> está definida </w:t>
      </w:r>
      <w:r w:rsidRPr="00FF29B8">
        <w:t xml:space="preserve">por padrão </w:t>
      </w:r>
      <w:r w:rsidR="005938A7" w:rsidRPr="00FF29B8">
        <w:t xml:space="preserve">para um motor de 60Hz/1800rpm. </w:t>
      </w:r>
      <w:r w:rsidRPr="00FF29B8">
        <w:t>Caso seja utilizado outro motor, deve-se configurar a curva V/f para esta nova condição.</w:t>
      </w:r>
    </w:p>
    <w:p w14:paraId="7F0A5809" w14:textId="0D431001" w:rsidR="005938A7" w:rsidRPr="00FF29B8" w:rsidRDefault="007042DF" w:rsidP="003307D6">
      <w:pPr>
        <w:pStyle w:val="PargrafodaLista"/>
        <w:numPr>
          <w:ilvl w:val="0"/>
          <w:numId w:val="36"/>
        </w:numPr>
        <w:ind w:left="709" w:hanging="283"/>
      </w:pPr>
      <w:r w:rsidRPr="00FF29B8">
        <w:t>C</w:t>
      </w:r>
      <w:r w:rsidR="005938A7" w:rsidRPr="00FF29B8">
        <w:t xml:space="preserve">onfigurar </w:t>
      </w:r>
      <w:r w:rsidRPr="00FF29B8">
        <w:t>o motor conforme dados de placa</w:t>
      </w:r>
      <w:r w:rsidR="005938A7" w:rsidRPr="00FF29B8">
        <w:t>.</w:t>
      </w:r>
    </w:p>
    <w:p w14:paraId="5B38D631" w14:textId="23875FA5" w:rsidR="00E252FC" w:rsidRPr="00BC12A7" w:rsidRDefault="00D03843" w:rsidP="00BC12A7">
      <w:pPr>
        <w:pStyle w:val="PargrafodaLista"/>
        <w:numPr>
          <w:ilvl w:val="0"/>
          <w:numId w:val="38"/>
        </w:numPr>
        <w:ind w:left="709" w:hanging="283"/>
        <w:rPr>
          <w:color w:val="000000" w:themeColor="text1"/>
        </w:rPr>
      </w:pPr>
      <w:r w:rsidRPr="00BC12A7">
        <w:rPr>
          <w:color w:val="000000" w:themeColor="text1"/>
        </w:rPr>
        <w:t xml:space="preserve">Verificar se o parâmetro </w:t>
      </w:r>
      <w:proofErr w:type="spellStart"/>
      <w:r w:rsidR="008463CD">
        <w:rPr>
          <w:color w:val="000000" w:themeColor="text1"/>
        </w:rPr>
        <w:t>Pxxxx</w:t>
      </w:r>
      <w:proofErr w:type="spellEnd"/>
      <w:r w:rsidRPr="00BC12A7">
        <w:rPr>
          <w:color w:val="000000" w:themeColor="text1"/>
        </w:rPr>
        <w:t xml:space="preserve"> corresponde ao modelo de inversor sendo testado.</w:t>
      </w:r>
    </w:p>
    <w:p w14:paraId="2E7DED05" w14:textId="7A47CB40" w:rsidR="00D03843" w:rsidRPr="00FF29B8" w:rsidRDefault="00D03843" w:rsidP="003307D6">
      <w:pPr>
        <w:pStyle w:val="PargrafodaLista"/>
        <w:numPr>
          <w:ilvl w:val="0"/>
          <w:numId w:val="37"/>
        </w:numPr>
        <w:ind w:left="709" w:hanging="283"/>
      </w:pPr>
      <w:r w:rsidRPr="00FF29B8">
        <w:t xml:space="preserve">Verificar se o parâmetro </w:t>
      </w:r>
      <w:proofErr w:type="spellStart"/>
      <w:r w:rsidR="008463CD">
        <w:t>Pxxxx</w:t>
      </w:r>
      <w:proofErr w:type="spellEnd"/>
      <w:r w:rsidRPr="00FF29B8">
        <w:t xml:space="preserve"> (tensão do Barramento CC) indica corretamente a tensão de link CC. Erro máximo: </w:t>
      </w:r>
      <w:r w:rsidRPr="00FF29B8">
        <w:sym w:font="Symbol" w:char="F0B1"/>
      </w:r>
      <w:r w:rsidRPr="00FF29B8">
        <w:t>3%</w:t>
      </w:r>
    </w:p>
    <w:p w14:paraId="5CF994A2" w14:textId="3A5A658A" w:rsidR="00FD7D97" w:rsidRPr="00FF29B8" w:rsidRDefault="00D03843" w:rsidP="00FD7D97">
      <w:pPr>
        <w:pStyle w:val="PargrafodaLista"/>
        <w:numPr>
          <w:ilvl w:val="0"/>
          <w:numId w:val="37"/>
        </w:numPr>
        <w:ind w:left="709" w:hanging="283"/>
      </w:pPr>
      <w:r w:rsidRPr="00FF29B8">
        <w:t xml:space="preserve">Verificar se o parâmetro </w:t>
      </w:r>
      <w:proofErr w:type="spellStart"/>
      <w:r w:rsidR="008463CD">
        <w:t>Pxxxx</w:t>
      </w:r>
      <w:proofErr w:type="spellEnd"/>
      <w:r w:rsidR="008463CD" w:rsidRPr="00FF29B8">
        <w:t xml:space="preserve"> </w:t>
      </w:r>
      <w:r w:rsidRPr="00FF29B8">
        <w:t>está indicando uma temperatura coerente com a temperatura do dissipador (erro máximo de ±5%).</w:t>
      </w:r>
    </w:p>
    <w:p w14:paraId="3C5D4E77" w14:textId="408EBFA5" w:rsidR="00D03843" w:rsidRPr="00FF29B8" w:rsidRDefault="00D03843" w:rsidP="003307D6">
      <w:pPr>
        <w:pStyle w:val="PargrafodaLista"/>
        <w:numPr>
          <w:ilvl w:val="0"/>
          <w:numId w:val="37"/>
        </w:numPr>
        <w:ind w:left="709" w:hanging="283"/>
      </w:pPr>
      <w:r w:rsidRPr="00FF29B8">
        <w:t xml:space="preserve">Modificar o parâmetro </w:t>
      </w:r>
      <w:proofErr w:type="spellStart"/>
      <w:r w:rsidR="008463CD">
        <w:t>Pxxxx</w:t>
      </w:r>
      <w:proofErr w:type="spellEnd"/>
      <w:r w:rsidR="008463CD" w:rsidRPr="00FF29B8">
        <w:t xml:space="preserve"> </w:t>
      </w:r>
      <w:r w:rsidRPr="00FF29B8">
        <w:t xml:space="preserve">e </w:t>
      </w:r>
      <w:proofErr w:type="spellStart"/>
      <w:r w:rsidR="008463CD">
        <w:t>Pxxxx</w:t>
      </w:r>
      <w:proofErr w:type="spellEnd"/>
      <w:r w:rsidR="008463CD" w:rsidRPr="00FF29B8">
        <w:t xml:space="preserve"> </w:t>
      </w:r>
      <w:r w:rsidRPr="00FF29B8">
        <w:t xml:space="preserve">para Habilitado e verificar a indicação de velocidade dos ventiladores nos parâmetros de </w:t>
      </w:r>
      <w:proofErr w:type="spellStart"/>
      <w:r w:rsidR="008463CD">
        <w:t>Pxxxx</w:t>
      </w:r>
      <w:proofErr w:type="spellEnd"/>
      <w:r w:rsidRPr="00FF29B8">
        <w:t>, a tolerância é de ±10%</w:t>
      </w:r>
      <w:r w:rsidR="001E52B4">
        <w:t xml:space="preserve">, de acordo com os modelos apresentados na </w:t>
      </w:r>
      <w:r w:rsidR="001E52B4">
        <w:fldChar w:fldCharType="begin"/>
      </w:r>
      <w:r w:rsidR="001E52B4">
        <w:instrText xml:space="preserve"> REF _Ref114469109 \h </w:instrText>
      </w:r>
      <w:r w:rsidR="001E52B4">
        <w:fldChar w:fldCharType="separate"/>
      </w:r>
      <w:r w:rsidR="008463CD">
        <w:t xml:space="preserve">Tabela </w:t>
      </w:r>
      <w:r w:rsidR="008463CD">
        <w:rPr>
          <w:noProof/>
        </w:rPr>
        <w:t>12</w:t>
      </w:r>
      <w:r w:rsidR="001E52B4">
        <w:fldChar w:fldCharType="end"/>
      </w:r>
      <w:r w:rsidR="00FD7D97">
        <w:t>.</w:t>
      </w:r>
    </w:p>
    <w:p w14:paraId="629812B4" w14:textId="77777777" w:rsidR="00113896" w:rsidRPr="00FF29B8" w:rsidRDefault="00113896" w:rsidP="00F91235">
      <w:pPr>
        <w:pStyle w:val="PargrafodaLista"/>
        <w:ind w:left="1083" w:firstLine="0"/>
      </w:pPr>
    </w:p>
    <w:tbl>
      <w:tblPr>
        <w:tblStyle w:val="Tabelacomgrade"/>
        <w:tblW w:w="737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385"/>
        <w:gridCol w:w="1053"/>
        <w:gridCol w:w="1304"/>
        <w:gridCol w:w="1304"/>
        <w:gridCol w:w="1304"/>
      </w:tblGrid>
      <w:tr w:rsidR="00625296" w:rsidRPr="00BC12A7" w14:paraId="4F311351" w14:textId="38358C4E" w:rsidTr="00625296">
        <w:trPr>
          <w:trHeight w:val="113"/>
          <w:jc w:val="center"/>
        </w:trPr>
        <w:tc>
          <w:tcPr>
            <w:tcW w:w="1020" w:type="dxa"/>
          </w:tcPr>
          <w:p w14:paraId="7F127DAC" w14:textId="77777777" w:rsidR="00625296" w:rsidRPr="00BC12A7" w:rsidRDefault="00625296" w:rsidP="00F91235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C12A7">
              <w:rPr>
                <w:rFonts w:ascii="Calibri" w:hAnsi="Calibri" w:cs="Calibri"/>
                <w:b/>
                <w:sz w:val="20"/>
                <w:szCs w:val="20"/>
              </w:rPr>
              <w:t>Mecânica</w:t>
            </w:r>
          </w:p>
        </w:tc>
        <w:tc>
          <w:tcPr>
            <w:tcW w:w="1385" w:type="dxa"/>
          </w:tcPr>
          <w:p w14:paraId="036C1A1D" w14:textId="77777777" w:rsidR="00625296" w:rsidRPr="00BC12A7" w:rsidRDefault="00625296" w:rsidP="00F91235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C12A7">
              <w:rPr>
                <w:rFonts w:ascii="Calibri" w:hAnsi="Calibri" w:cs="Calibri"/>
                <w:b/>
                <w:sz w:val="20"/>
                <w:szCs w:val="20"/>
              </w:rPr>
              <w:t>Modelos</w:t>
            </w:r>
          </w:p>
        </w:tc>
        <w:tc>
          <w:tcPr>
            <w:tcW w:w="1053" w:type="dxa"/>
          </w:tcPr>
          <w:p w14:paraId="653269EE" w14:textId="6B23C3D3" w:rsidR="00625296" w:rsidRPr="00BC12A7" w:rsidRDefault="00625296" w:rsidP="00F91235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BC12A7">
              <w:rPr>
                <w:rFonts w:ascii="Calibri" w:hAnsi="Calibri" w:cs="Calibri"/>
                <w:b/>
                <w:sz w:val="20"/>
                <w:szCs w:val="20"/>
              </w:rPr>
              <w:t>Vent</w:t>
            </w:r>
            <w:proofErr w:type="spellEnd"/>
            <w:r w:rsidRPr="00BC12A7">
              <w:rPr>
                <w:rFonts w:ascii="Calibri" w:hAnsi="Calibri" w:cs="Calibri"/>
                <w:b/>
                <w:sz w:val="20"/>
                <w:szCs w:val="20"/>
              </w:rPr>
              <w:t>. Int. 1</w:t>
            </w:r>
          </w:p>
        </w:tc>
        <w:tc>
          <w:tcPr>
            <w:tcW w:w="1304" w:type="dxa"/>
          </w:tcPr>
          <w:p w14:paraId="1768156D" w14:textId="561C54D0" w:rsidR="00625296" w:rsidRPr="00BC12A7" w:rsidRDefault="00625296" w:rsidP="005D0C98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BC12A7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Vent</w:t>
            </w:r>
            <w:proofErr w:type="spellEnd"/>
            <w:r w:rsidRPr="00BC12A7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. Int. 2</w:t>
            </w:r>
          </w:p>
        </w:tc>
        <w:tc>
          <w:tcPr>
            <w:tcW w:w="1304" w:type="dxa"/>
          </w:tcPr>
          <w:p w14:paraId="5A16AD6B" w14:textId="536CFE64" w:rsidR="00625296" w:rsidRPr="00BC12A7" w:rsidRDefault="00625296" w:rsidP="00F91235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BC12A7">
              <w:rPr>
                <w:rFonts w:ascii="Calibri" w:hAnsi="Calibri" w:cs="Calibri"/>
                <w:b/>
                <w:sz w:val="20"/>
                <w:szCs w:val="20"/>
              </w:rPr>
              <w:t>Vent</w:t>
            </w:r>
            <w:proofErr w:type="spellEnd"/>
            <w:r w:rsidRPr="00BC12A7">
              <w:rPr>
                <w:rFonts w:ascii="Calibri" w:hAnsi="Calibri" w:cs="Calibri"/>
                <w:b/>
                <w:sz w:val="20"/>
                <w:szCs w:val="20"/>
              </w:rPr>
              <w:t>. Pot. 1</w:t>
            </w:r>
          </w:p>
        </w:tc>
        <w:tc>
          <w:tcPr>
            <w:tcW w:w="1304" w:type="dxa"/>
          </w:tcPr>
          <w:p w14:paraId="3307D988" w14:textId="77777777" w:rsidR="00625296" w:rsidRPr="00BC12A7" w:rsidRDefault="00625296" w:rsidP="00F91235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BC12A7">
              <w:rPr>
                <w:rFonts w:ascii="Calibri" w:hAnsi="Calibri" w:cs="Calibri"/>
                <w:b/>
                <w:sz w:val="20"/>
                <w:szCs w:val="20"/>
              </w:rPr>
              <w:t>Vent</w:t>
            </w:r>
            <w:proofErr w:type="spellEnd"/>
            <w:r w:rsidRPr="00BC12A7">
              <w:rPr>
                <w:rFonts w:ascii="Calibri" w:hAnsi="Calibri" w:cs="Calibri"/>
                <w:b/>
                <w:sz w:val="20"/>
                <w:szCs w:val="20"/>
              </w:rPr>
              <w:t>. Pot. 2</w:t>
            </w:r>
          </w:p>
        </w:tc>
      </w:tr>
      <w:tr w:rsidR="00625296" w:rsidRPr="00BC12A7" w14:paraId="1FDE94BC" w14:textId="34A18C60" w:rsidTr="00625296">
        <w:trPr>
          <w:trHeight w:val="113"/>
          <w:jc w:val="center"/>
        </w:trPr>
        <w:tc>
          <w:tcPr>
            <w:tcW w:w="1020" w:type="dxa"/>
          </w:tcPr>
          <w:p w14:paraId="28BEED42" w14:textId="77777777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C12A7">
              <w:rPr>
                <w:rFonts w:ascii="Calibri" w:hAnsi="Calibri" w:cs="Calibri"/>
                <w:b/>
                <w:sz w:val="20"/>
                <w:szCs w:val="20"/>
              </w:rPr>
              <w:t>A</w:t>
            </w:r>
          </w:p>
        </w:tc>
        <w:tc>
          <w:tcPr>
            <w:tcW w:w="1385" w:type="dxa"/>
          </w:tcPr>
          <w:p w14:paraId="3FA0C6DB" w14:textId="77777777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C12A7">
              <w:rPr>
                <w:rFonts w:ascii="Calibri" w:hAnsi="Calibri" w:cs="Calibri"/>
                <w:b/>
                <w:sz w:val="20"/>
                <w:szCs w:val="20"/>
              </w:rPr>
              <w:t>Todos</w:t>
            </w:r>
          </w:p>
        </w:tc>
        <w:tc>
          <w:tcPr>
            <w:tcW w:w="1053" w:type="dxa"/>
          </w:tcPr>
          <w:p w14:paraId="15F99D26" w14:textId="232FF0FA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</w:tcPr>
          <w:p w14:paraId="29B22F7A" w14:textId="17EE9458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C12A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304" w:type="dxa"/>
          </w:tcPr>
          <w:p w14:paraId="240E6943" w14:textId="1A29AB4A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</w:tcPr>
          <w:p w14:paraId="57E8FA7E" w14:textId="77777777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12A7">
              <w:rPr>
                <w:rFonts w:ascii="Calibri" w:hAnsi="Calibri" w:cs="Calibri"/>
                <w:sz w:val="20"/>
                <w:szCs w:val="20"/>
              </w:rPr>
              <w:t>X</w:t>
            </w:r>
          </w:p>
        </w:tc>
      </w:tr>
      <w:tr w:rsidR="00625296" w:rsidRPr="00BC12A7" w14:paraId="128527FB" w14:textId="617EBA8A" w:rsidTr="00625296">
        <w:trPr>
          <w:trHeight w:val="113"/>
          <w:jc w:val="center"/>
        </w:trPr>
        <w:tc>
          <w:tcPr>
            <w:tcW w:w="1020" w:type="dxa"/>
          </w:tcPr>
          <w:p w14:paraId="7C71FCCE" w14:textId="3F5AE506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85" w:type="dxa"/>
          </w:tcPr>
          <w:p w14:paraId="3BFC5FA6" w14:textId="473481C9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C12A7">
              <w:rPr>
                <w:rFonts w:ascii="Calibri" w:hAnsi="Calibri" w:cs="Calibri"/>
                <w:b/>
                <w:sz w:val="20"/>
                <w:szCs w:val="20"/>
              </w:rPr>
              <w:t>Todos</w:t>
            </w:r>
          </w:p>
        </w:tc>
        <w:tc>
          <w:tcPr>
            <w:tcW w:w="1053" w:type="dxa"/>
          </w:tcPr>
          <w:p w14:paraId="5BEE4409" w14:textId="3BD11BAB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</w:tcPr>
          <w:p w14:paraId="6D92F9A9" w14:textId="1E992038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C12A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304" w:type="dxa"/>
          </w:tcPr>
          <w:p w14:paraId="5EB4FA37" w14:textId="623A8BD8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</w:tcPr>
          <w:p w14:paraId="5FEFEDDD" w14:textId="77777777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C12A7">
              <w:rPr>
                <w:rFonts w:ascii="Calibri" w:hAnsi="Calibri" w:cs="Calibri"/>
                <w:sz w:val="20"/>
                <w:szCs w:val="20"/>
              </w:rPr>
              <w:t>X</w:t>
            </w:r>
          </w:p>
        </w:tc>
      </w:tr>
      <w:tr w:rsidR="00625296" w:rsidRPr="00BC12A7" w14:paraId="2214A37B" w14:textId="526FF4CD" w:rsidTr="00625296">
        <w:trPr>
          <w:trHeight w:val="113"/>
          <w:jc w:val="center"/>
        </w:trPr>
        <w:tc>
          <w:tcPr>
            <w:tcW w:w="1020" w:type="dxa"/>
          </w:tcPr>
          <w:p w14:paraId="195B82DB" w14:textId="77777777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C12A7">
              <w:rPr>
                <w:rFonts w:ascii="Calibri" w:hAnsi="Calibri" w:cs="Calibri"/>
                <w:b/>
                <w:sz w:val="20"/>
                <w:szCs w:val="20"/>
              </w:rPr>
              <w:t>C</w:t>
            </w:r>
          </w:p>
        </w:tc>
        <w:tc>
          <w:tcPr>
            <w:tcW w:w="1385" w:type="dxa"/>
          </w:tcPr>
          <w:p w14:paraId="66B7C7A6" w14:textId="2BF6985C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C12A7">
              <w:rPr>
                <w:rFonts w:ascii="Calibri" w:hAnsi="Calibri" w:cs="Calibri"/>
                <w:b/>
                <w:sz w:val="20"/>
                <w:szCs w:val="20"/>
              </w:rPr>
              <w:t>Todos</w:t>
            </w:r>
          </w:p>
        </w:tc>
        <w:tc>
          <w:tcPr>
            <w:tcW w:w="1053" w:type="dxa"/>
          </w:tcPr>
          <w:p w14:paraId="33731F12" w14:textId="54337335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</w:tcPr>
          <w:p w14:paraId="77913EDD" w14:textId="7375C0A9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C12A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304" w:type="dxa"/>
          </w:tcPr>
          <w:p w14:paraId="627BC15D" w14:textId="41D03C51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</w:tcPr>
          <w:p w14:paraId="40B60618" w14:textId="57247B97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</w:tr>
      <w:tr w:rsidR="00625296" w:rsidRPr="00BC12A7" w14:paraId="16AFC610" w14:textId="77777777" w:rsidTr="00625296">
        <w:trPr>
          <w:trHeight w:val="113"/>
          <w:jc w:val="center"/>
        </w:trPr>
        <w:tc>
          <w:tcPr>
            <w:tcW w:w="1020" w:type="dxa"/>
          </w:tcPr>
          <w:p w14:paraId="3D397F66" w14:textId="61C2FFD7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ind w:firstLine="432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1385" w:type="dxa"/>
          </w:tcPr>
          <w:p w14:paraId="61D9357C" w14:textId="328758C7" w:rsidR="00625296" w:rsidRDefault="00625296" w:rsidP="00625296">
            <w:pPr>
              <w:keepNext/>
              <w:keepLines/>
              <w:numPr>
                <w:ilvl w:val="0"/>
                <w:numId w:val="0"/>
              </w:numPr>
              <w:ind w:left="567" w:hanging="459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C12A7">
              <w:rPr>
                <w:rFonts w:ascii="Calibri" w:hAnsi="Calibri" w:cs="Calibri"/>
                <w:b/>
                <w:sz w:val="20"/>
                <w:szCs w:val="20"/>
              </w:rPr>
              <w:t>Todos</w:t>
            </w:r>
          </w:p>
        </w:tc>
        <w:tc>
          <w:tcPr>
            <w:tcW w:w="1053" w:type="dxa"/>
          </w:tcPr>
          <w:p w14:paraId="64E5C730" w14:textId="6E0F28C0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ind w:left="567" w:hanging="419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</w:tcPr>
          <w:p w14:paraId="5E1760EA" w14:textId="6566BE0A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ind w:left="567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304" w:type="dxa"/>
          </w:tcPr>
          <w:p w14:paraId="41EDE11A" w14:textId="52E92561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ind w:left="567" w:hanging="375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</w:tcPr>
          <w:p w14:paraId="5DE17218" w14:textId="5AABA28F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</w:tr>
      <w:tr w:rsidR="00625296" w:rsidRPr="00BC12A7" w14:paraId="46024C1B" w14:textId="44EFA5DB" w:rsidTr="00625296">
        <w:trPr>
          <w:trHeight w:val="113"/>
          <w:jc w:val="center"/>
        </w:trPr>
        <w:tc>
          <w:tcPr>
            <w:tcW w:w="1020" w:type="dxa"/>
          </w:tcPr>
          <w:p w14:paraId="55F30104" w14:textId="0B46320D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C12A7">
              <w:rPr>
                <w:rFonts w:ascii="Calibri" w:hAnsi="Calibri" w:cs="Calibri"/>
                <w:b/>
                <w:sz w:val="20"/>
                <w:szCs w:val="20"/>
              </w:rPr>
              <w:t>E</w:t>
            </w:r>
          </w:p>
        </w:tc>
        <w:tc>
          <w:tcPr>
            <w:tcW w:w="1385" w:type="dxa"/>
          </w:tcPr>
          <w:p w14:paraId="667AD2C3" w14:textId="1812E253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Todos</w:t>
            </w:r>
          </w:p>
        </w:tc>
        <w:tc>
          <w:tcPr>
            <w:tcW w:w="1053" w:type="dxa"/>
          </w:tcPr>
          <w:p w14:paraId="10F47AA7" w14:textId="1B220865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</w:tcPr>
          <w:p w14:paraId="728A8686" w14:textId="61C824D5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C12A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304" w:type="dxa"/>
          </w:tcPr>
          <w:p w14:paraId="0E121D28" w14:textId="58955AA0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</w:tcPr>
          <w:p w14:paraId="67F53BC1" w14:textId="547EFD4B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</w:tr>
      <w:tr w:rsidR="00625296" w:rsidRPr="00BC12A7" w14:paraId="75A2B0F9" w14:textId="6A736233" w:rsidTr="00625296">
        <w:trPr>
          <w:trHeight w:val="113"/>
          <w:jc w:val="center"/>
        </w:trPr>
        <w:tc>
          <w:tcPr>
            <w:tcW w:w="1020" w:type="dxa"/>
            <w:tcBorders>
              <w:bottom w:val="single" w:sz="4" w:space="0" w:color="auto"/>
            </w:tcBorders>
          </w:tcPr>
          <w:p w14:paraId="37C3918C" w14:textId="3B52DC57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C12A7">
              <w:rPr>
                <w:rFonts w:ascii="Calibri" w:hAnsi="Calibri" w:cs="Calibri"/>
                <w:b/>
                <w:sz w:val="20"/>
                <w:szCs w:val="20"/>
              </w:rPr>
              <w:t>F</w:t>
            </w:r>
          </w:p>
        </w:tc>
        <w:tc>
          <w:tcPr>
            <w:tcW w:w="1385" w:type="dxa"/>
            <w:tcBorders>
              <w:bottom w:val="single" w:sz="4" w:space="0" w:color="auto"/>
            </w:tcBorders>
          </w:tcPr>
          <w:p w14:paraId="64B38631" w14:textId="1250A83D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C12A7">
              <w:rPr>
                <w:rFonts w:ascii="Calibri" w:hAnsi="Calibri" w:cs="Calibri"/>
                <w:b/>
                <w:sz w:val="20"/>
                <w:szCs w:val="20"/>
              </w:rPr>
              <w:t>Todos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562FF9F0" w14:textId="7EC1C4B1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  <w:tcBorders>
              <w:bottom w:val="single" w:sz="4" w:space="0" w:color="auto"/>
            </w:tcBorders>
          </w:tcPr>
          <w:p w14:paraId="0BCDF602" w14:textId="5639F132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C12A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304" w:type="dxa"/>
            <w:tcBorders>
              <w:bottom w:val="single" w:sz="4" w:space="0" w:color="auto"/>
            </w:tcBorders>
          </w:tcPr>
          <w:p w14:paraId="09945ADC" w14:textId="69B63711" w:rsidR="00625296" w:rsidRPr="00300C0D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  <w:tcBorders>
              <w:bottom w:val="single" w:sz="4" w:space="0" w:color="auto"/>
            </w:tcBorders>
          </w:tcPr>
          <w:p w14:paraId="1B6E6844" w14:textId="6230D83B" w:rsidR="00625296" w:rsidRPr="00300C0D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</w:tr>
      <w:tr w:rsidR="00625296" w:rsidRPr="00BC12A7" w14:paraId="513B1246" w14:textId="5F82F0B0" w:rsidTr="00625296">
        <w:trPr>
          <w:trHeight w:val="113"/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AC7F5" w14:textId="2850DB7C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ind w:hanging="5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BC12A7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G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5C31E" w14:textId="64A31FDE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BC12A7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Todos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29D1" w14:textId="23D833D3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ind w:firstLine="5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90D8" w14:textId="74C084B9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218C" w14:textId="4C527BA3" w:rsidR="00625296" w:rsidRPr="00300C0D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E3E8" w14:textId="7CCD948B" w:rsidR="00625296" w:rsidRPr="00300C0D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</w:tr>
      <w:tr w:rsidR="00625296" w:rsidRPr="00BC12A7" w14:paraId="31333F13" w14:textId="0648CD2A" w:rsidTr="00625296">
        <w:trPr>
          <w:trHeight w:val="113"/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EFB393" w14:textId="783F62ED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ind w:left="-5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BC12A7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H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BDFB" w14:textId="42F97BA8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Todos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2D22" w14:textId="61818D56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ind w:firstLine="5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7E44" w14:textId="4D49E345" w:rsidR="00625296" w:rsidRPr="00BC12A7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96138" w14:textId="16E9066F" w:rsidR="00625296" w:rsidRPr="00300C0D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8286" w14:textId="2A4F2B85" w:rsidR="00625296" w:rsidRPr="00300C0D" w:rsidRDefault="00625296" w:rsidP="00625296">
            <w:pPr>
              <w:keepNext/>
              <w:keepLines/>
              <w:numPr>
                <w:ilvl w:val="0"/>
                <w:numId w:val="0"/>
              </w:num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XXXX</w:t>
            </w:r>
            <w:r w:rsidRPr="00BC12A7">
              <w:rPr>
                <w:rFonts w:ascii="Calibri" w:hAnsi="Calibri" w:cs="Calibri"/>
                <w:sz w:val="20"/>
                <w:szCs w:val="20"/>
              </w:rPr>
              <w:t xml:space="preserve"> RPM</w:t>
            </w:r>
          </w:p>
        </w:tc>
      </w:tr>
    </w:tbl>
    <w:p w14:paraId="1E40CB20" w14:textId="7288B316" w:rsidR="00567E27" w:rsidRPr="00625296" w:rsidRDefault="001E52B4" w:rsidP="00625296">
      <w:pPr>
        <w:pStyle w:val="Legenda"/>
      </w:pPr>
      <w:bookmarkStart w:id="17" w:name="_Ref114469109"/>
      <w:r>
        <w:t xml:space="preserve">Tabela </w:t>
      </w:r>
      <w:r w:rsidR="00223491">
        <w:rPr>
          <w:noProof/>
        </w:rPr>
        <w:fldChar w:fldCharType="begin"/>
      </w:r>
      <w:r w:rsidR="00223491">
        <w:rPr>
          <w:noProof/>
        </w:rPr>
        <w:instrText xml:space="preserve"> SEQ Tabela \* ARABIC </w:instrText>
      </w:r>
      <w:r w:rsidR="00223491">
        <w:rPr>
          <w:noProof/>
        </w:rPr>
        <w:fldChar w:fldCharType="separate"/>
      </w:r>
      <w:r w:rsidR="008463CD">
        <w:rPr>
          <w:noProof/>
        </w:rPr>
        <w:t>12</w:t>
      </w:r>
      <w:r w:rsidR="00223491">
        <w:rPr>
          <w:noProof/>
        </w:rPr>
        <w:fldChar w:fldCharType="end"/>
      </w:r>
      <w:bookmarkEnd w:id="17"/>
      <w:r>
        <w:t xml:space="preserve"> – Velocidade dos ventiladores para cada modelo de inversor</w:t>
      </w:r>
    </w:p>
    <w:p w14:paraId="036AAB38" w14:textId="77777777" w:rsidR="00567E27" w:rsidRPr="00567E27" w:rsidRDefault="00567E27" w:rsidP="008C459B">
      <w:pPr>
        <w:ind w:firstLine="0"/>
      </w:pPr>
    </w:p>
    <w:p w14:paraId="745978BD" w14:textId="57EB20B1" w:rsidR="00567E27" w:rsidRPr="00567E27" w:rsidRDefault="00567E27" w:rsidP="00411381">
      <w:pPr>
        <w:ind w:firstLine="0"/>
        <w:rPr>
          <w:b/>
          <w:caps/>
          <w:kern w:val="28"/>
        </w:rPr>
      </w:pPr>
      <w:r w:rsidRPr="00567E27">
        <w:t xml:space="preserve">Após a realização do teste, voltar parâmetro </w:t>
      </w:r>
      <w:proofErr w:type="spellStart"/>
      <w:r w:rsidR="00625296">
        <w:t>Pxxxx</w:t>
      </w:r>
      <w:proofErr w:type="spellEnd"/>
      <w:r w:rsidRPr="00567E27">
        <w:t xml:space="preserve"> para “</w:t>
      </w:r>
      <w:r w:rsidR="00625296">
        <w:t>N</w:t>
      </w:r>
      <w:r w:rsidRPr="00567E27">
        <w:t>” para que a velocidade do ventilador seja controlada a partir da temperatura do drive.</w:t>
      </w:r>
    </w:p>
    <w:p w14:paraId="7AE11918" w14:textId="77777777" w:rsidR="005212FD" w:rsidRPr="00567E27" w:rsidRDefault="005212FD" w:rsidP="008C459B">
      <w:pPr>
        <w:ind w:firstLine="0"/>
      </w:pPr>
    </w:p>
    <w:p w14:paraId="4FB214AB" w14:textId="77777777" w:rsidR="008C3352" w:rsidRPr="00FF29B8" w:rsidRDefault="008C3352" w:rsidP="007F72AB">
      <w:pPr>
        <w:pStyle w:val="Ttulo1"/>
      </w:pPr>
      <w:r w:rsidRPr="00FF29B8">
        <w:t>Operação com motor</w:t>
      </w:r>
    </w:p>
    <w:p w14:paraId="7DCFB304" w14:textId="77777777" w:rsidR="008C3352" w:rsidRPr="00FF29B8" w:rsidRDefault="008C3352" w:rsidP="003307D6">
      <w:pPr>
        <w:pStyle w:val="PargrafodaLista"/>
        <w:numPr>
          <w:ilvl w:val="0"/>
          <w:numId w:val="35"/>
        </w:numPr>
        <w:ind w:left="709" w:hanging="283"/>
      </w:pPr>
      <w:r w:rsidRPr="00FF29B8">
        <w:t xml:space="preserve">Conectar </w:t>
      </w:r>
      <w:r w:rsidR="00BB1101" w:rsidRPr="00FF29B8">
        <w:t xml:space="preserve">um </w:t>
      </w:r>
      <w:r w:rsidRPr="00FF29B8">
        <w:t>motor</w:t>
      </w:r>
      <w:r w:rsidR="00BB1101" w:rsidRPr="00FF29B8">
        <w:t>,</w:t>
      </w:r>
      <w:r w:rsidRPr="00FF29B8">
        <w:t xml:space="preserve"> </w:t>
      </w:r>
      <w:r w:rsidR="00BB1101" w:rsidRPr="00FF29B8">
        <w:t xml:space="preserve">de mesma potência do drive </w:t>
      </w:r>
      <w:r w:rsidR="00FD14CA" w:rsidRPr="00FF29B8">
        <w:t>em teste</w:t>
      </w:r>
      <w:r w:rsidR="00BB1101" w:rsidRPr="00FF29B8">
        <w:t>, nos bornes de saída (U, V, W)</w:t>
      </w:r>
      <w:r w:rsidRPr="00FF29B8">
        <w:t>.</w:t>
      </w:r>
    </w:p>
    <w:p w14:paraId="2413AAEC" w14:textId="77777777" w:rsidR="008C3352" w:rsidRPr="00FF29B8" w:rsidRDefault="008C3352" w:rsidP="003307D6">
      <w:pPr>
        <w:pStyle w:val="PargrafodaLista"/>
        <w:numPr>
          <w:ilvl w:val="0"/>
          <w:numId w:val="35"/>
        </w:numPr>
        <w:ind w:left="709" w:hanging="283"/>
      </w:pPr>
      <w:r w:rsidRPr="00FF29B8">
        <w:t>Liberar o inversor pressionando a tecla “I”.</w:t>
      </w:r>
    </w:p>
    <w:p w14:paraId="2190ECFD" w14:textId="22C827A1" w:rsidR="008C3352" w:rsidRPr="00FF29B8" w:rsidRDefault="008C3352" w:rsidP="003307D6">
      <w:pPr>
        <w:pStyle w:val="PargrafodaLista"/>
        <w:numPr>
          <w:ilvl w:val="0"/>
          <w:numId w:val="35"/>
        </w:numPr>
        <w:ind w:left="709" w:hanging="283"/>
      </w:pPr>
      <w:r w:rsidRPr="00FF29B8">
        <w:t>Ver</w:t>
      </w:r>
      <w:r w:rsidR="008938C1" w:rsidRPr="00FF29B8">
        <w:t>ificar medição de corrente para 6</w:t>
      </w:r>
      <w:r w:rsidR="001E52B4">
        <w:t>0 Hz, c</w:t>
      </w:r>
      <w:r w:rsidR="008938C1" w:rsidRPr="00FF29B8">
        <w:t>onforme</w:t>
      </w:r>
      <w:r w:rsidR="001E52B4">
        <w:t xml:space="preserve"> </w:t>
      </w:r>
      <w:r w:rsidR="001E52B4">
        <w:fldChar w:fldCharType="begin"/>
      </w:r>
      <w:r w:rsidR="001E52B4">
        <w:instrText xml:space="preserve"> REF _Ref114469418 \h </w:instrText>
      </w:r>
      <w:r w:rsidR="001E52B4">
        <w:fldChar w:fldCharType="separate"/>
      </w:r>
      <w:r w:rsidR="00E73A40">
        <w:t xml:space="preserve">Figura </w:t>
      </w:r>
      <w:r w:rsidR="00E73A40">
        <w:rPr>
          <w:noProof/>
        </w:rPr>
        <w:t>2</w:t>
      </w:r>
      <w:r w:rsidR="001E52B4">
        <w:fldChar w:fldCharType="end"/>
      </w:r>
      <w:r w:rsidR="008938C1" w:rsidRPr="00FF29B8">
        <w:t>:</w:t>
      </w:r>
    </w:p>
    <w:p w14:paraId="3031A62F" w14:textId="77777777" w:rsidR="001E52B4" w:rsidRDefault="006D5FF2" w:rsidP="001E52B4">
      <w:pPr>
        <w:keepNext/>
        <w:ind w:firstLine="0"/>
        <w:jc w:val="center"/>
      </w:pPr>
      <w:r w:rsidRPr="00FF29B8">
        <w:rPr>
          <w:noProof/>
        </w:rPr>
        <w:lastRenderedPageBreak/>
        <w:drawing>
          <wp:inline distT="0" distB="0" distL="0" distR="0" wp14:anchorId="324B1C43" wp14:editId="068812E1">
            <wp:extent cx="3048000" cy="2495550"/>
            <wp:effectExtent l="0" t="0" r="0" b="0"/>
            <wp:docPr id="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063CD" w14:textId="01B92E38" w:rsidR="008C3352" w:rsidRDefault="001E52B4" w:rsidP="001E52B4">
      <w:pPr>
        <w:pStyle w:val="Legenda"/>
      </w:pPr>
      <w:bookmarkStart w:id="18" w:name="_Ref114469418"/>
      <w:r>
        <w:t xml:space="preserve">Figura </w:t>
      </w:r>
      <w:r w:rsidR="00223491">
        <w:rPr>
          <w:noProof/>
        </w:rPr>
        <w:fldChar w:fldCharType="begin"/>
      </w:r>
      <w:r w:rsidR="00223491">
        <w:rPr>
          <w:noProof/>
        </w:rPr>
        <w:instrText xml:space="preserve"> SEQ Figura \* ARABIC </w:instrText>
      </w:r>
      <w:r w:rsidR="00223491">
        <w:rPr>
          <w:noProof/>
        </w:rPr>
        <w:fldChar w:fldCharType="separate"/>
      </w:r>
      <w:r w:rsidR="00E73A40">
        <w:rPr>
          <w:noProof/>
        </w:rPr>
        <w:t>2</w:t>
      </w:r>
      <w:r w:rsidR="00223491">
        <w:rPr>
          <w:noProof/>
        </w:rPr>
        <w:fldChar w:fldCharType="end"/>
      </w:r>
      <w:bookmarkEnd w:id="18"/>
      <w:r>
        <w:t xml:space="preserve"> – Representação de forma de onda de corrente de saída do inversor.</w:t>
      </w:r>
    </w:p>
    <w:p w14:paraId="6E618AA8" w14:textId="4D9AD29A" w:rsidR="008C3352" w:rsidRPr="00FF29B8" w:rsidRDefault="008C3352" w:rsidP="003307D6">
      <w:pPr>
        <w:pStyle w:val="PargrafodaLista"/>
        <w:numPr>
          <w:ilvl w:val="0"/>
          <w:numId w:val="34"/>
        </w:numPr>
        <w:ind w:left="709" w:hanging="283"/>
      </w:pPr>
      <w:r w:rsidRPr="00FF29B8">
        <w:t xml:space="preserve">Verificar indicação de corrente </w:t>
      </w:r>
      <w:r w:rsidR="00C21B76" w:rsidRPr="00FF29B8">
        <w:t>(</w:t>
      </w:r>
      <w:proofErr w:type="spellStart"/>
      <w:r w:rsidR="00625296">
        <w:t>Pxxxx</w:t>
      </w:r>
      <w:proofErr w:type="spellEnd"/>
      <w:r w:rsidR="00C21B76" w:rsidRPr="00FF29B8">
        <w:t xml:space="preserve">) </w:t>
      </w:r>
      <w:r w:rsidRPr="00FF29B8">
        <w:t xml:space="preserve">comparando com medição na saída (alicate + multímetro). </w:t>
      </w:r>
      <w:r w:rsidR="00864202" w:rsidRPr="00FF29B8">
        <w:t>O erro máximo</w:t>
      </w:r>
      <w:r w:rsidR="00C61D60" w:rsidRPr="00FF29B8">
        <w:t xml:space="preserve"> para corrente nominal deve ser</w:t>
      </w:r>
      <w:r w:rsidRPr="00FF29B8">
        <w:t xml:space="preserve"> </w:t>
      </w:r>
      <w:r w:rsidRPr="00FF29B8">
        <w:sym w:font="Symbol" w:char="F0A3"/>
      </w:r>
      <w:r w:rsidR="00864202" w:rsidRPr="00FF29B8">
        <w:t xml:space="preserve"> </w:t>
      </w:r>
      <w:r w:rsidR="00F708FA" w:rsidRPr="00FF29B8">
        <w:t>5</w:t>
      </w:r>
      <w:r w:rsidR="00864202" w:rsidRPr="00FF29B8">
        <w:t xml:space="preserve"> %.</w:t>
      </w:r>
    </w:p>
    <w:p w14:paraId="2F115168" w14:textId="77777777" w:rsidR="008C3352" w:rsidRDefault="008C3352" w:rsidP="003307D6">
      <w:pPr>
        <w:pStyle w:val="PargrafodaLista"/>
        <w:numPr>
          <w:ilvl w:val="0"/>
          <w:numId w:val="34"/>
        </w:numPr>
        <w:ind w:left="709" w:hanging="283"/>
      </w:pPr>
      <w:r w:rsidRPr="00FF29B8">
        <w:t xml:space="preserve">Verificar o funcionamento normal em toda a faixa de </w:t>
      </w:r>
      <w:r w:rsidR="00C61D60" w:rsidRPr="00FF29B8">
        <w:t>frequência</w:t>
      </w:r>
      <w:r w:rsidRPr="00FF29B8">
        <w:t xml:space="preserve"> (3 a 6</w:t>
      </w:r>
      <w:r w:rsidR="00AB7F47" w:rsidRPr="00FF29B8">
        <w:t>0</w:t>
      </w:r>
      <w:r w:rsidRPr="00FF29B8">
        <w:t xml:space="preserve"> Hz) observando a forma de onda da corrente de saída e se o motor roda suavemente (corrente </w:t>
      </w:r>
      <w:r w:rsidRPr="00FF29B8">
        <w:sym w:font="Symbol" w:char="F0BB"/>
      </w:r>
      <w:r w:rsidRPr="00FF29B8">
        <w:t xml:space="preserve"> constante em toda a faixa de variação).</w:t>
      </w:r>
    </w:p>
    <w:p w14:paraId="466CDEB8" w14:textId="77777777" w:rsidR="00F36CDE" w:rsidRDefault="00F36CDE" w:rsidP="00F36CDE">
      <w:pPr>
        <w:pStyle w:val="Ttulo1"/>
      </w:pPr>
      <w:r>
        <w:t>Teste do STO</w:t>
      </w:r>
    </w:p>
    <w:p w14:paraId="59A90DD0" w14:textId="37A63652" w:rsidR="00F36CDE" w:rsidRDefault="00F36CDE" w:rsidP="00F36CDE">
      <w:pPr>
        <w:ind w:firstLine="0"/>
      </w:pPr>
      <w:r>
        <w:t>Este deve ser executado com um motor conectado conforme o item 7. Podendo ser executado ao mesmo tempo que o item 7.</w:t>
      </w:r>
      <w:r w:rsidR="00FE744D">
        <w:t xml:space="preserve"> Falhas durante esse processo podem indicar problemas no cartão STO90.</w:t>
      </w:r>
    </w:p>
    <w:p w14:paraId="7E7EA680" w14:textId="77777777" w:rsidR="00F91235" w:rsidRPr="00F36CDE" w:rsidRDefault="00F91235" w:rsidP="00F36CDE">
      <w:pPr>
        <w:ind w:firstLine="0"/>
      </w:pPr>
    </w:p>
    <w:p w14:paraId="4583BDA7" w14:textId="77777777" w:rsidR="00F36CDE" w:rsidRDefault="00F36CDE" w:rsidP="00F36CDE">
      <w:pPr>
        <w:pStyle w:val="Ttulo2"/>
      </w:pPr>
      <w:r>
        <w:t>Operando com entrada OSSD</w:t>
      </w:r>
    </w:p>
    <w:p w14:paraId="70EFF3D6" w14:textId="2FE63C3A" w:rsidR="00F36CDE" w:rsidRDefault="00F36CDE" w:rsidP="00625296">
      <w:pPr>
        <w:pStyle w:val="PargrafodaLista"/>
        <w:numPr>
          <w:ilvl w:val="0"/>
          <w:numId w:val="27"/>
        </w:numPr>
      </w:pPr>
      <w:r>
        <w:t>Conectar nas entradas do STO (STO1 e STO2) dois sinais de 24V (acionados por relés, por exemplo). Não é necessário que o sinal de 24V seja do tipo OSSD.</w:t>
      </w:r>
    </w:p>
    <w:p w14:paraId="406A4996" w14:textId="77777777" w:rsidR="00F36CDE" w:rsidRDefault="00F36CDE" w:rsidP="00FE744D">
      <w:pPr>
        <w:pStyle w:val="PargrafodaLista"/>
        <w:numPr>
          <w:ilvl w:val="0"/>
          <w:numId w:val="27"/>
        </w:numPr>
      </w:pPr>
      <w:r>
        <w:t xml:space="preserve">Manter os </w:t>
      </w:r>
      <w:r w:rsidR="00FE744D">
        <w:t>sinais do STO desligados.</w:t>
      </w:r>
    </w:p>
    <w:p w14:paraId="4895C83F" w14:textId="0009ECCA" w:rsidR="00F36CDE" w:rsidRDefault="00F36CDE" w:rsidP="00FE744D">
      <w:pPr>
        <w:pStyle w:val="PargrafodaLista"/>
        <w:numPr>
          <w:ilvl w:val="0"/>
          <w:numId w:val="27"/>
        </w:numPr>
      </w:pPr>
      <w:r>
        <w:t>Ligar o inversor</w:t>
      </w:r>
      <w:r w:rsidR="00BC12A7">
        <w:t>.</w:t>
      </w:r>
    </w:p>
    <w:p w14:paraId="3530010A" w14:textId="434831CE" w:rsidR="00F36CDE" w:rsidRDefault="00F36CDE" w:rsidP="00FE744D">
      <w:pPr>
        <w:pStyle w:val="PargrafodaLista"/>
        <w:numPr>
          <w:ilvl w:val="0"/>
          <w:numId w:val="27"/>
        </w:numPr>
      </w:pPr>
      <w:r>
        <w:t>Verificar que o inversor energiza no estado “STO” e não ocorre falha do módulo (F</w:t>
      </w:r>
      <w:r w:rsidR="00625296">
        <w:t>XXX</w:t>
      </w:r>
      <w:r>
        <w:t>/F</w:t>
      </w:r>
      <w:r w:rsidR="00625296">
        <w:t>XXX</w:t>
      </w:r>
      <w:r>
        <w:t>)</w:t>
      </w:r>
      <w:r w:rsidR="00BC12A7">
        <w:t>.</w:t>
      </w:r>
    </w:p>
    <w:p w14:paraId="0DA4A28B" w14:textId="1823E232" w:rsidR="00F36CDE" w:rsidRDefault="00F36CDE" w:rsidP="00FE744D">
      <w:pPr>
        <w:pStyle w:val="PargrafodaLista"/>
        <w:numPr>
          <w:ilvl w:val="0"/>
          <w:numId w:val="27"/>
        </w:numPr>
      </w:pPr>
      <w:r>
        <w:t xml:space="preserve">Ligar os </w:t>
      </w:r>
      <w:r w:rsidR="00FE744D">
        <w:t>sinais</w:t>
      </w:r>
      <w:r>
        <w:t xml:space="preserve"> do STO, verificar que o inversor vai para “</w:t>
      </w:r>
      <w:proofErr w:type="spellStart"/>
      <w:r>
        <w:t>Ready</w:t>
      </w:r>
      <w:proofErr w:type="spellEnd"/>
      <w:r>
        <w:t>”</w:t>
      </w:r>
      <w:r w:rsidR="00BC12A7">
        <w:t>.</w:t>
      </w:r>
    </w:p>
    <w:p w14:paraId="7FFC7407" w14:textId="06662847" w:rsidR="00F36CDE" w:rsidRDefault="00F36CDE" w:rsidP="00FE744D">
      <w:pPr>
        <w:pStyle w:val="PargrafodaLista"/>
        <w:numPr>
          <w:ilvl w:val="0"/>
          <w:numId w:val="27"/>
        </w:numPr>
      </w:pPr>
      <w:r>
        <w:t>Habilitar o motor, verificar que o motor gira sem falha</w:t>
      </w:r>
      <w:r w:rsidR="00BC12A7">
        <w:t>.</w:t>
      </w:r>
    </w:p>
    <w:p w14:paraId="12FC1FF7" w14:textId="15FC2D65" w:rsidR="00F36CDE" w:rsidRDefault="00F36CDE" w:rsidP="00FE744D">
      <w:pPr>
        <w:pStyle w:val="PargrafodaLista"/>
        <w:numPr>
          <w:ilvl w:val="0"/>
          <w:numId w:val="27"/>
        </w:numPr>
      </w:pPr>
      <w:r>
        <w:t>Desabilitar o inversor</w:t>
      </w:r>
      <w:r w:rsidR="00BC12A7">
        <w:t>.</w:t>
      </w:r>
    </w:p>
    <w:p w14:paraId="6D62FE1A" w14:textId="3DE1AED0" w:rsidR="00FE744D" w:rsidRDefault="00FE744D" w:rsidP="00FE744D">
      <w:pPr>
        <w:pStyle w:val="PargrafodaLista"/>
        <w:numPr>
          <w:ilvl w:val="0"/>
          <w:numId w:val="27"/>
        </w:numPr>
      </w:pPr>
      <w:r>
        <w:t>Desligar os sinais do STO</w:t>
      </w:r>
      <w:r w:rsidR="00BC12A7">
        <w:t>.</w:t>
      </w:r>
    </w:p>
    <w:p w14:paraId="2DCA90EC" w14:textId="70F6BC22" w:rsidR="00FE744D" w:rsidRDefault="00FE744D" w:rsidP="00FE744D">
      <w:pPr>
        <w:pStyle w:val="PargrafodaLista"/>
        <w:numPr>
          <w:ilvl w:val="0"/>
          <w:numId w:val="27"/>
        </w:numPr>
      </w:pPr>
      <w:r>
        <w:t>Ligar os sinais do STO</w:t>
      </w:r>
      <w:r w:rsidR="00BC12A7">
        <w:t>.</w:t>
      </w:r>
    </w:p>
    <w:p w14:paraId="4F2679F0" w14:textId="029388E0" w:rsidR="00FE744D" w:rsidRDefault="00FE744D" w:rsidP="00FE744D">
      <w:pPr>
        <w:pStyle w:val="PargrafodaLista"/>
        <w:numPr>
          <w:ilvl w:val="0"/>
          <w:numId w:val="27"/>
        </w:numPr>
      </w:pPr>
      <w:r>
        <w:t>Habilitar o inversor</w:t>
      </w:r>
      <w:r w:rsidR="00BC12A7">
        <w:t>.</w:t>
      </w:r>
    </w:p>
    <w:p w14:paraId="1220BB9D" w14:textId="77777777" w:rsidR="00FE744D" w:rsidRDefault="00FE744D" w:rsidP="00FE744D">
      <w:pPr>
        <w:pStyle w:val="PargrafodaLista"/>
        <w:numPr>
          <w:ilvl w:val="0"/>
          <w:numId w:val="27"/>
        </w:numPr>
      </w:pPr>
      <w:r>
        <w:t>Desligar os sinais do STO, verificar que o motor para e não ocorre falha.</w:t>
      </w:r>
    </w:p>
    <w:p w14:paraId="68DBB4DD" w14:textId="454EFED8" w:rsidR="00F91235" w:rsidRDefault="00FE744D" w:rsidP="00F91235">
      <w:pPr>
        <w:pStyle w:val="PargrafodaLista"/>
        <w:numPr>
          <w:ilvl w:val="0"/>
          <w:numId w:val="27"/>
        </w:numPr>
      </w:pPr>
      <w:r>
        <w:t>Desligar o inversor</w:t>
      </w:r>
      <w:r w:rsidR="00BC12A7">
        <w:t>.</w:t>
      </w:r>
    </w:p>
    <w:p w14:paraId="3068ACA6" w14:textId="77777777" w:rsidR="00F91235" w:rsidRDefault="00F91235" w:rsidP="00F91235">
      <w:pPr>
        <w:pStyle w:val="PargrafodaLista"/>
        <w:ind w:firstLine="0"/>
      </w:pPr>
    </w:p>
    <w:p w14:paraId="45C0B491" w14:textId="77777777" w:rsidR="00FE744D" w:rsidRDefault="00FE744D" w:rsidP="00FE744D">
      <w:pPr>
        <w:pStyle w:val="Ttulo2"/>
      </w:pPr>
      <w:r>
        <w:lastRenderedPageBreak/>
        <w:t>Operando com contato seco</w:t>
      </w:r>
    </w:p>
    <w:p w14:paraId="0CDC058E" w14:textId="77777777" w:rsidR="00FE744D" w:rsidRDefault="00FE744D" w:rsidP="00FE744D">
      <w:pPr>
        <w:pStyle w:val="PargrafodaLista"/>
        <w:numPr>
          <w:ilvl w:val="0"/>
          <w:numId w:val="27"/>
        </w:numPr>
      </w:pPr>
      <w:r>
        <w:t>Partindo do teste anterior:</w:t>
      </w:r>
    </w:p>
    <w:p w14:paraId="6FCDDB1F" w14:textId="77777777" w:rsidR="00FE744D" w:rsidRDefault="00FE744D" w:rsidP="00FE744D">
      <w:pPr>
        <w:pStyle w:val="PargrafodaLista"/>
        <w:numPr>
          <w:ilvl w:val="0"/>
          <w:numId w:val="27"/>
        </w:numPr>
      </w:pPr>
      <w:r>
        <w:t>Conectar nas entradas de STO (STO1 e STO2) dois contatos secos (relés, por exemplo) alimentados pelas entradas de teste SP1 e SP2.</w:t>
      </w:r>
    </w:p>
    <w:p w14:paraId="475C197D" w14:textId="77777777" w:rsidR="00FE744D" w:rsidRDefault="00FE744D" w:rsidP="00FE744D">
      <w:pPr>
        <w:pStyle w:val="PargrafodaLista"/>
        <w:numPr>
          <w:ilvl w:val="0"/>
          <w:numId w:val="27"/>
        </w:numPr>
      </w:pPr>
      <w:r>
        <w:t>Conectar uma fonte de 24V em VINS e GNDS em XC6.</w:t>
      </w:r>
    </w:p>
    <w:p w14:paraId="334AB989" w14:textId="3B159056" w:rsidR="00FE744D" w:rsidRDefault="00FE744D" w:rsidP="00FE744D">
      <w:pPr>
        <w:pStyle w:val="PargrafodaLista"/>
        <w:numPr>
          <w:ilvl w:val="0"/>
          <w:numId w:val="27"/>
        </w:numPr>
      </w:pPr>
      <w:r>
        <w:t>Configurar a DIP S1 para a posição “off” (DRY CONTACT)</w:t>
      </w:r>
      <w:r w:rsidR="00BC12A7">
        <w:t>.</w:t>
      </w:r>
    </w:p>
    <w:p w14:paraId="54BC908A" w14:textId="203C0EEE" w:rsidR="00FE744D" w:rsidRDefault="00FE744D" w:rsidP="00FE744D">
      <w:pPr>
        <w:pStyle w:val="PargrafodaLista"/>
        <w:numPr>
          <w:ilvl w:val="0"/>
          <w:numId w:val="27"/>
        </w:numPr>
      </w:pPr>
      <w:r>
        <w:t>Manter os sinais do STO desligados (contato aberto)</w:t>
      </w:r>
      <w:r w:rsidR="00BC12A7">
        <w:t>.</w:t>
      </w:r>
    </w:p>
    <w:p w14:paraId="6101DAD1" w14:textId="094B139C" w:rsidR="00FE744D" w:rsidRDefault="00FE744D" w:rsidP="00FE744D">
      <w:pPr>
        <w:pStyle w:val="PargrafodaLista"/>
        <w:numPr>
          <w:ilvl w:val="0"/>
          <w:numId w:val="27"/>
        </w:numPr>
      </w:pPr>
      <w:r>
        <w:t>Ligar o inversor</w:t>
      </w:r>
      <w:r w:rsidR="00BC12A7">
        <w:t>.</w:t>
      </w:r>
    </w:p>
    <w:p w14:paraId="1F347838" w14:textId="5CBD3387" w:rsidR="00FE744D" w:rsidRDefault="00FE744D" w:rsidP="00FE744D">
      <w:pPr>
        <w:pStyle w:val="PargrafodaLista"/>
        <w:numPr>
          <w:ilvl w:val="0"/>
          <w:numId w:val="27"/>
        </w:numPr>
      </w:pPr>
      <w:r>
        <w:t>Verificar que o inversor energiza no estado “STO” e não ocorre falha do módulo (F</w:t>
      </w:r>
      <w:r w:rsidR="00625296">
        <w:t>XXX</w:t>
      </w:r>
      <w:r>
        <w:t>/F</w:t>
      </w:r>
      <w:r w:rsidR="00625296">
        <w:t>XXX</w:t>
      </w:r>
      <w:r>
        <w:t>)</w:t>
      </w:r>
      <w:r w:rsidR="00BC12A7">
        <w:t>.</w:t>
      </w:r>
    </w:p>
    <w:p w14:paraId="3AF4AC39" w14:textId="0E289AE9" w:rsidR="00FE744D" w:rsidRDefault="00FE744D" w:rsidP="00FE744D">
      <w:pPr>
        <w:pStyle w:val="PargrafodaLista"/>
        <w:numPr>
          <w:ilvl w:val="0"/>
          <w:numId w:val="27"/>
        </w:numPr>
        <w:rPr>
          <w:lang w:val="en-US"/>
        </w:rPr>
      </w:pPr>
      <w:proofErr w:type="spellStart"/>
      <w:r w:rsidRPr="00F36CDE">
        <w:rPr>
          <w:lang w:val="en-US"/>
        </w:rPr>
        <w:t>Fechar</w:t>
      </w:r>
      <w:proofErr w:type="spellEnd"/>
      <w:r w:rsidRPr="00F36CDE">
        <w:rPr>
          <w:lang w:val="en-US"/>
        </w:rPr>
        <w:t xml:space="preserve"> a DIP switch S</w:t>
      </w:r>
      <w:r>
        <w:rPr>
          <w:lang w:val="en-US"/>
        </w:rPr>
        <w:t>2</w:t>
      </w:r>
      <w:r w:rsidR="00BC12A7">
        <w:rPr>
          <w:lang w:val="en-US"/>
        </w:rPr>
        <w:t>.</w:t>
      </w:r>
    </w:p>
    <w:p w14:paraId="603AC801" w14:textId="54F9CC8A" w:rsidR="00FE744D" w:rsidRDefault="00FE744D" w:rsidP="00FE744D">
      <w:pPr>
        <w:pStyle w:val="PargrafodaLista"/>
        <w:numPr>
          <w:ilvl w:val="0"/>
          <w:numId w:val="27"/>
        </w:numPr>
      </w:pPr>
      <w:r>
        <w:t>Ligar os sinais do STO</w:t>
      </w:r>
      <w:r w:rsidR="00BC12A7">
        <w:t>.</w:t>
      </w:r>
    </w:p>
    <w:p w14:paraId="4A17B0F8" w14:textId="2FA4811C" w:rsidR="00FE744D" w:rsidRDefault="00FE744D" w:rsidP="00FE744D">
      <w:pPr>
        <w:pStyle w:val="PargrafodaLista"/>
        <w:numPr>
          <w:ilvl w:val="0"/>
          <w:numId w:val="27"/>
        </w:numPr>
      </w:pPr>
      <w:r>
        <w:t>Habilitar o inversor</w:t>
      </w:r>
      <w:r w:rsidR="00BC12A7">
        <w:t>.</w:t>
      </w:r>
    </w:p>
    <w:p w14:paraId="09ECF56F" w14:textId="77777777" w:rsidR="00FE744D" w:rsidRDefault="00FE744D" w:rsidP="00FE744D">
      <w:pPr>
        <w:pStyle w:val="PargrafodaLista"/>
        <w:numPr>
          <w:ilvl w:val="0"/>
          <w:numId w:val="27"/>
        </w:numPr>
      </w:pPr>
      <w:r>
        <w:t>Desligar os sinais do STO, verificar que o motor entra e roda livre e não ocorre falha.</w:t>
      </w:r>
    </w:p>
    <w:p w14:paraId="629066E8" w14:textId="49C8990E" w:rsidR="00AA5834" w:rsidRDefault="00FE744D" w:rsidP="00FE744D">
      <w:pPr>
        <w:pStyle w:val="PargrafodaLista"/>
        <w:numPr>
          <w:ilvl w:val="0"/>
          <w:numId w:val="27"/>
        </w:numPr>
      </w:pPr>
      <w:r>
        <w:t>Desligar o inversor</w:t>
      </w:r>
      <w:r w:rsidR="00BC12A7">
        <w:t>.</w:t>
      </w:r>
    </w:p>
    <w:p w14:paraId="58C8CC57" w14:textId="04930645" w:rsidR="008C3352" w:rsidRPr="00FF29B8" w:rsidRDefault="005C0F33" w:rsidP="007F72AB">
      <w:pPr>
        <w:pStyle w:val="Ttulo1"/>
      </w:pPr>
      <w:r>
        <w:t>Frenagem r</w:t>
      </w:r>
      <w:r w:rsidR="008C3352" w:rsidRPr="00FF29B8">
        <w:t>eostática</w:t>
      </w:r>
    </w:p>
    <w:p w14:paraId="38504B66" w14:textId="0F3C5A0E" w:rsidR="00FD4A74" w:rsidRDefault="00FD4A74" w:rsidP="003307D6">
      <w:r>
        <w:t xml:space="preserve">Esta seção somente é </w:t>
      </w:r>
      <w:r w:rsidR="00D817E0">
        <w:t>válida</w:t>
      </w:r>
      <w:r>
        <w:t xml:space="preserve"> para inversores com frenagem reostática (com “DB” no código inteligente), os demais inversores com “NB” no código inteligente não se aplicam </w:t>
      </w:r>
      <w:proofErr w:type="gramStart"/>
      <w:r>
        <w:t>à</w:t>
      </w:r>
      <w:proofErr w:type="gramEnd"/>
      <w:r>
        <w:t xml:space="preserve"> este ensaio.</w:t>
      </w:r>
    </w:p>
    <w:p w14:paraId="196AB9D9" w14:textId="5041501E" w:rsidR="003307D6" w:rsidRDefault="00C054AF" w:rsidP="003307D6">
      <w:pPr>
        <w:pStyle w:val="PargrafodaLista"/>
        <w:numPr>
          <w:ilvl w:val="0"/>
          <w:numId w:val="28"/>
        </w:numPr>
        <w:ind w:left="709" w:hanging="283"/>
      </w:pPr>
      <w:r w:rsidRPr="00FF29B8">
        <w:t xml:space="preserve">Configurar o parâmetro </w:t>
      </w:r>
      <w:proofErr w:type="spellStart"/>
      <w:r w:rsidR="00625296">
        <w:t>Pxxxx</w:t>
      </w:r>
      <w:proofErr w:type="spellEnd"/>
      <w:r w:rsidR="00DD278F" w:rsidRPr="00FF29B8">
        <w:t xml:space="preserve"> </w:t>
      </w:r>
      <w:r w:rsidRPr="00FF29B8">
        <w:t xml:space="preserve">para 350V nos modelos </w:t>
      </w:r>
      <w:r w:rsidR="009A13A8" w:rsidRPr="00FF29B8">
        <w:t>T2</w:t>
      </w:r>
      <w:r w:rsidR="00EF529A">
        <w:t xml:space="preserve">, </w:t>
      </w:r>
      <w:r w:rsidRPr="00FF29B8">
        <w:t xml:space="preserve">700V nos modelos </w:t>
      </w:r>
      <w:r w:rsidR="009A13A8" w:rsidRPr="00FF29B8">
        <w:t>T4</w:t>
      </w:r>
      <w:r w:rsidR="00C1471C">
        <w:t xml:space="preserve">, </w:t>
      </w:r>
      <w:r w:rsidR="00EF529A" w:rsidRPr="004E2AAC">
        <w:t>850V nos modelos T5</w:t>
      </w:r>
      <w:r w:rsidRPr="004E2AAC">
        <w:t>.</w:t>
      </w:r>
    </w:p>
    <w:p w14:paraId="72DD7132" w14:textId="2E688177" w:rsidR="006652EC" w:rsidRDefault="006652EC" w:rsidP="003307D6">
      <w:pPr>
        <w:pStyle w:val="PargrafodaLista"/>
        <w:numPr>
          <w:ilvl w:val="0"/>
          <w:numId w:val="28"/>
        </w:numPr>
        <w:ind w:left="709" w:hanging="283"/>
      </w:pPr>
      <w:r w:rsidRPr="00FF29B8">
        <w:t xml:space="preserve">Conectar </w:t>
      </w:r>
      <w:r w:rsidR="00DD278F" w:rsidRPr="00FF29B8">
        <w:t xml:space="preserve">um </w:t>
      </w:r>
      <w:r w:rsidRPr="00FF29B8">
        <w:t xml:space="preserve">resistor de frenagem </w:t>
      </w:r>
      <w:r w:rsidR="00DD278F" w:rsidRPr="00FF29B8">
        <w:t>entre os terminais BR e +UD</w:t>
      </w:r>
      <w:r w:rsidRPr="00FF29B8">
        <w:t>.</w:t>
      </w:r>
      <w:r w:rsidR="00EA59E5" w:rsidRPr="00FF29B8">
        <w:t xml:space="preserve"> As resistências especificadas são valores mínimos, ou seja, deve ser utilizado um valor igual ou maior ao especificado na tabela.</w:t>
      </w:r>
    </w:p>
    <w:p w14:paraId="07ACE387" w14:textId="77777777" w:rsidR="001E52B4" w:rsidRPr="00FF29B8" w:rsidRDefault="001E52B4" w:rsidP="00C356AD">
      <w:pPr>
        <w:pStyle w:val="PargrafodaLista"/>
        <w:ind w:left="1083" w:firstLine="0"/>
      </w:pPr>
    </w:p>
    <w:tbl>
      <w:tblPr>
        <w:tblW w:w="467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1843"/>
      </w:tblGrid>
      <w:tr w:rsidR="007F72AB" w:rsidRPr="007F72AB" w14:paraId="65663336" w14:textId="77777777" w:rsidTr="00706DC7">
        <w:trPr>
          <w:trHeight w:val="540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4C8765" w14:textId="77777777" w:rsidR="007F72AB" w:rsidRPr="0047456D" w:rsidRDefault="007F72AB" w:rsidP="007F72AB">
            <w:pPr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47456D">
              <w:rPr>
                <w:b/>
                <w:color w:val="000000"/>
                <w:sz w:val="20"/>
                <w:szCs w:val="20"/>
              </w:rPr>
              <w:t>Modelos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F30DD2" w14:textId="77777777" w:rsidR="007F72AB" w:rsidRPr="0047456D" w:rsidRDefault="007F72AB" w:rsidP="007F72AB">
            <w:pPr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47456D">
              <w:rPr>
                <w:b/>
                <w:color w:val="000000"/>
                <w:sz w:val="20"/>
                <w:szCs w:val="20"/>
                <w:lang w:val="en-US"/>
              </w:rPr>
              <w:t xml:space="preserve">Resistor de </w:t>
            </w:r>
            <w:proofErr w:type="spellStart"/>
            <w:r w:rsidRPr="0047456D">
              <w:rPr>
                <w:b/>
                <w:color w:val="000000"/>
                <w:sz w:val="20"/>
                <w:szCs w:val="20"/>
                <w:lang w:val="en-US"/>
              </w:rPr>
              <w:t>frenagem</w:t>
            </w:r>
            <w:proofErr w:type="spellEnd"/>
            <w:r w:rsidRPr="0047456D">
              <w:rPr>
                <w:b/>
                <w:color w:val="000000"/>
                <w:sz w:val="20"/>
                <w:szCs w:val="20"/>
                <w:lang w:val="en-US"/>
              </w:rPr>
              <w:t xml:space="preserve"> (Ω)</w:t>
            </w:r>
          </w:p>
        </w:tc>
      </w:tr>
      <w:tr w:rsidR="007F72AB" w:rsidRPr="007F72AB" w14:paraId="0318AB83" w14:textId="77777777" w:rsidTr="00F36CDE">
        <w:trPr>
          <w:trHeight w:val="30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79DA0" w14:textId="75423DA6" w:rsidR="007F72AB" w:rsidRPr="004E2AAC" w:rsidRDefault="00294F8C" w:rsidP="007F72AB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4E2AAC">
              <w:rPr>
                <w:color w:val="000000"/>
                <w:sz w:val="20"/>
                <w:szCs w:val="20"/>
              </w:rPr>
              <w:t>CFW</w:t>
            </w:r>
            <w:r w:rsidR="00625296">
              <w:rPr>
                <w:color w:val="000000"/>
                <w:sz w:val="20"/>
                <w:szCs w:val="20"/>
              </w:rPr>
              <w:t>A</w:t>
            </w:r>
            <w:r w:rsidRPr="004E2AAC">
              <w:rPr>
                <w:color w:val="000000"/>
                <w:sz w:val="20"/>
                <w:szCs w:val="20"/>
              </w:rPr>
              <w:t>00A</w:t>
            </w:r>
            <w:r w:rsidR="00625296">
              <w:rPr>
                <w:color w:val="000000"/>
                <w:sz w:val="20"/>
                <w:szCs w:val="20"/>
              </w:rPr>
              <w:t>XXXXXX</w:t>
            </w:r>
            <w:r w:rsidR="007F72AB" w:rsidRPr="004E2AAC">
              <w:rPr>
                <w:color w:val="000000"/>
                <w:sz w:val="20"/>
                <w:szCs w:val="20"/>
              </w:rPr>
              <w:t>DB</w:t>
            </w:r>
            <w:r w:rsidR="00625296">
              <w:rPr>
                <w:color w:val="000000"/>
                <w:sz w:val="20"/>
                <w:szCs w:val="20"/>
              </w:rPr>
              <w:t>XXXX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6B208" w14:textId="77777777" w:rsidR="007F72AB" w:rsidRPr="0047456D" w:rsidRDefault="007F72AB" w:rsidP="007F72AB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47456D">
              <w:rPr>
                <w:color w:val="000000"/>
                <w:sz w:val="20"/>
                <w:szCs w:val="20"/>
              </w:rPr>
              <w:t>75</w:t>
            </w:r>
          </w:p>
        </w:tc>
      </w:tr>
      <w:tr w:rsidR="00625296" w:rsidRPr="007F72AB" w14:paraId="5CC51726" w14:textId="77777777" w:rsidTr="00F36CDE">
        <w:trPr>
          <w:trHeight w:val="30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EFFBC3" w14:textId="501E761D" w:rsidR="00625296" w:rsidRPr="004E2AAC" w:rsidRDefault="00625296" w:rsidP="00625296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47456D">
              <w:rPr>
                <w:color w:val="000000" w:themeColor="text1"/>
                <w:sz w:val="20"/>
                <w:szCs w:val="20"/>
              </w:rPr>
              <w:t>CFW</w:t>
            </w:r>
            <w:r>
              <w:rPr>
                <w:color w:val="000000" w:themeColor="text1"/>
                <w:sz w:val="20"/>
                <w:szCs w:val="20"/>
              </w:rPr>
              <w:t>6</w:t>
            </w:r>
            <w:r w:rsidRPr="0047456D">
              <w:rPr>
                <w:color w:val="000000" w:themeColor="text1"/>
                <w:sz w:val="20"/>
                <w:szCs w:val="20"/>
              </w:rPr>
              <w:t>00</w:t>
            </w:r>
            <w:r>
              <w:rPr>
                <w:color w:val="000000" w:themeColor="text1"/>
                <w:sz w:val="20"/>
                <w:szCs w:val="20"/>
              </w:rPr>
              <w:t>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9A47E5" w14:textId="79F6AA54" w:rsidR="00625296" w:rsidRPr="0047456D" w:rsidRDefault="00625296" w:rsidP="00625296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47456D">
              <w:rPr>
                <w:color w:val="000000" w:themeColor="text1"/>
                <w:sz w:val="20"/>
                <w:szCs w:val="20"/>
              </w:rPr>
              <w:t>N.A.</w:t>
            </w:r>
          </w:p>
        </w:tc>
      </w:tr>
      <w:tr w:rsidR="00625296" w:rsidRPr="007F72AB" w14:paraId="3D15D059" w14:textId="77777777" w:rsidTr="007F6421">
        <w:trPr>
          <w:trHeight w:val="300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23E7D" w14:textId="3C91147F" w:rsidR="00625296" w:rsidRPr="0047456D" w:rsidRDefault="00625296" w:rsidP="00625296">
            <w:pPr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47456D">
              <w:rPr>
                <w:color w:val="000000" w:themeColor="text1"/>
                <w:sz w:val="20"/>
                <w:szCs w:val="20"/>
              </w:rPr>
              <w:t>CFW</w:t>
            </w:r>
            <w:r>
              <w:rPr>
                <w:color w:val="000000" w:themeColor="text1"/>
                <w:sz w:val="20"/>
                <w:szCs w:val="20"/>
              </w:rPr>
              <w:t>6</w:t>
            </w:r>
            <w:r w:rsidRPr="0047456D">
              <w:rPr>
                <w:color w:val="000000" w:themeColor="text1"/>
                <w:sz w:val="20"/>
                <w:szCs w:val="20"/>
              </w:rPr>
              <w:t>00H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4322D" w14:textId="05CA1182" w:rsidR="00625296" w:rsidRPr="0047456D" w:rsidRDefault="00625296" w:rsidP="00625296">
            <w:pPr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47456D">
              <w:rPr>
                <w:color w:val="000000" w:themeColor="text1"/>
                <w:sz w:val="20"/>
                <w:szCs w:val="20"/>
              </w:rPr>
              <w:t>N.A.</w:t>
            </w:r>
          </w:p>
        </w:tc>
      </w:tr>
    </w:tbl>
    <w:p w14:paraId="24C4204B" w14:textId="6C6CB481" w:rsidR="00DD278F" w:rsidRDefault="008654EB" w:rsidP="007F72AB">
      <w:r w:rsidRPr="00FF29B8">
        <w:t xml:space="preserve">OBS: A potência do resistor deve ser de 20 </w:t>
      </w:r>
      <w:r w:rsidR="00500898" w:rsidRPr="00FF29B8">
        <w:t>a</w:t>
      </w:r>
      <w:r w:rsidRPr="00FF29B8">
        <w:t xml:space="preserve"> 25% da potência de frenagem. Para maiores detalhes consultar o manual do usuário. </w:t>
      </w:r>
    </w:p>
    <w:p w14:paraId="28A51BAD" w14:textId="77777777" w:rsidR="00BC12A7" w:rsidRPr="00FF29B8" w:rsidRDefault="00BC12A7" w:rsidP="007F72AB"/>
    <w:p w14:paraId="13179E83" w14:textId="5CEC2E0F" w:rsidR="00DD278F" w:rsidRPr="00FF29B8" w:rsidRDefault="006F7A5F" w:rsidP="003307D6">
      <w:pPr>
        <w:pStyle w:val="PargrafodaLista"/>
        <w:numPr>
          <w:ilvl w:val="0"/>
          <w:numId w:val="29"/>
        </w:numPr>
        <w:ind w:left="709" w:hanging="283"/>
      </w:pPr>
      <w:r>
        <w:t>Alterar o parâmetro</w:t>
      </w:r>
      <w:r w:rsidR="00625296">
        <w:t xml:space="preserve"> </w:t>
      </w:r>
      <w:proofErr w:type="spellStart"/>
      <w:r w:rsidR="00625296">
        <w:t>Pxxxx</w:t>
      </w:r>
      <w:proofErr w:type="spellEnd"/>
      <w:r w:rsidR="00DD278F" w:rsidRPr="00FF29B8">
        <w:t xml:space="preserve"> para um valor ligeiramente inferior ao mostrado em </w:t>
      </w:r>
      <w:proofErr w:type="spellStart"/>
      <w:r w:rsidR="00625296">
        <w:t>Pxxxx</w:t>
      </w:r>
      <w:proofErr w:type="spellEnd"/>
      <w:r w:rsidR="00DD278F" w:rsidRPr="00FF29B8">
        <w:t xml:space="preserve">. Medir a corrente no resistor de frenagem para garantir que o IGBT </w:t>
      </w:r>
      <w:r w:rsidR="00C356AD" w:rsidRPr="00FF29B8">
        <w:t>se encontra</w:t>
      </w:r>
      <w:r w:rsidR="00DD278F" w:rsidRPr="00FF29B8">
        <w:t xml:space="preserve"> em condução.</w:t>
      </w:r>
    </w:p>
    <w:p w14:paraId="0C28C316" w14:textId="26E518E9" w:rsidR="00063929" w:rsidRDefault="008654EB" w:rsidP="003307D6">
      <w:pPr>
        <w:pStyle w:val="PargrafodaLista"/>
        <w:numPr>
          <w:ilvl w:val="0"/>
          <w:numId w:val="29"/>
        </w:numPr>
        <w:ind w:left="709" w:hanging="283"/>
      </w:pPr>
      <w:r w:rsidRPr="00FF29B8">
        <w:t>Forçar</w:t>
      </w:r>
      <w:r w:rsidR="006652EC" w:rsidRPr="00FF29B8">
        <w:t xml:space="preserve"> um curto no resistor de frenagem e forçar a entrada da frenagem. Deve ocorrer a indicação de F</w:t>
      </w:r>
      <w:r w:rsidR="000822DB" w:rsidRPr="00FF29B8">
        <w:t>0</w:t>
      </w:r>
      <w:r w:rsidR="006652EC" w:rsidRPr="00FF29B8">
        <w:t>70. Retirar o curto-circuito, liberar o inversor e verificar o funcionamento do inversor sem nenhuma indicação de falha.</w:t>
      </w:r>
    </w:p>
    <w:p w14:paraId="12D0DF03" w14:textId="77777777" w:rsidR="008C3352" w:rsidRPr="00FF29B8" w:rsidRDefault="008C3352" w:rsidP="007F72AB">
      <w:pPr>
        <w:pStyle w:val="Ttulo1"/>
      </w:pPr>
      <w:r w:rsidRPr="00FF29B8">
        <w:lastRenderedPageBreak/>
        <w:t>Proteções</w:t>
      </w:r>
    </w:p>
    <w:p w14:paraId="72083C85" w14:textId="1DA61218" w:rsidR="008C3352" w:rsidRPr="00FF29B8" w:rsidRDefault="008C3352" w:rsidP="003307D6">
      <w:pPr>
        <w:pStyle w:val="PargrafodaLista"/>
        <w:numPr>
          <w:ilvl w:val="0"/>
          <w:numId w:val="30"/>
        </w:numPr>
        <w:ind w:left="709" w:hanging="283"/>
      </w:pPr>
      <w:r w:rsidRPr="003307D6">
        <w:rPr>
          <w:b/>
          <w:u w:val="single"/>
        </w:rPr>
        <w:t>Falta à Terra:</w:t>
      </w:r>
      <w:r w:rsidRPr="00FF29B8">
        <w:t xml:space="preserve"> </w:t>
      </w:r>
      <w:r w:rsidR="0006072D">
        <w:t xml:space="preserve">Conectar um resistor de </w:t>
      </w:r>
      <w:proofErr w:type="gramStart"/>
      <w:r w:rsidR="0006072D">
        <w:t>100  Ω</w:t>
      </w:r>
      <w:proofErr w:type="gramEnd"/>
      <w:r w:rsidRPr="00FF29B8">
        <w:t xml:space="preserve"> a fase de saída U com </w:t>
      </w:r>
      <w:proofErr w:type="gramStart"/>
      <w:r w:rsidRPr="00FF29B8">
        <w:t>o terra</w:t>
      </w:r>
      <w:proofErr w:type="gramEnd"/>
      <w:r w:rsidRPr="00FF29B8">
        <w:t>. Liberar o inversor. Deve ocorrer a indicação de F</w:t>
      </w:r>
      <w:r w:rsidR="00DC10CF" w:rsidRPr="00FF29B8">
        <w:t>0</w:t>
      </w:r>
      <w:r w:rsidRPr="00FF29B8">
        <w:t xml:space="preserve">74. Retirar o </w:t>
      </w:r>
      <w:r w:rsidR="0006072D">
        <w:t>resistor</w:t>
      </w:r>
      <w:r w:rsidRPr="00FF29B8">
        <w:t>, liberar o inversor e verificar o funcionamento do inversor sem nenhuma indicação de erro.</w:t>
      </w:r>
    </w:p>
    <w:p w14:paraId="4106B0A1" w14:textId="77777777" w:rsidR="008654EB" w:rsidRPr="00FF29B8" w:rsidRDefault="008654EB" w:rsidP="003307D6">
      <w:pPr>
        <w:ind w:left="709" w:hanging="283"/>
      </w:pPr>
    </w:p>
    <w:p w14:paraId="38B2E323" w14:textId="31F2F75B" w:rsidR="008C3352" w:rsidRPr="00FF29B8" w:rsidRDefault="008C3352" w:rsidP="003307D6">
      <w:pPr>
        <w:pStyle w:val="PargrafodaLista"/>
        <w:numPr>
          <w:ilvl w:val="0"/>
          <w:numId w:val="30"/>
        </w:numPr>
        <w:ind w:left="709" w:hanging="283"/>
      </w:pPr>
      <w:r w:rsidRPr="003307D6">
        <w:rPr>
          <w:b/>
          <w:u w:val="single"/>
        </w:rPr>
        <w:t>Curto-Circuito:</w:t>
      </w:r>
      <w:r w:rsidR="000928B5" w:rsidRPr="00FF29B8">
        <w:t xml:space="preserve"> Curto-circuitar as fases U e </w:t>
      </w:r>
      <w:r w:rsidR="00DC10CF" w:rsidRPr="00FF29B8">
        <w:t>V</w:t>
      </w:r>
      <w:r w:rsidRPr="00FF29B8">
        <w:t xml:space="preserve"> d</w:t>
      </w:r>
      <w:r w:rsidR="000928B5" w:rsidRPr="00FF29B8">
        <w:t>e</w:t>
      </w:r>
      <w:r w:rsidRPr="00FF29B8">
        <w:t xml:space="preserve"> saída. Liberar o inversor. Deve oco</w:t>
      </w:r>
      <w:r w:rsidR="000928B5" w:rsidRPr="00FF29B8">
        <w:t>rrer a indicação de F070</w:t>
      </w:r>
      <w:r w:rsidR="0006072D">
        <w:t xml:space="preserve">. </w:t>
      </w:r>
      <w:r w:rsidRPr="00FF29B8">
        <w:t xml:space="preserve">Retirar o curto-circuito, liberar o inversor e verificar o funcionamento do inversor sem nenhuma indicação de </w:t>
      </w:r>
      <w:r w:rsidR="000D347C" w:rsidRPr="00FF29B8">
        <w:t>falha</w:t>
      </w:r>
      <w:r w:rsidRPr="00FF29B8">
        <w:t>.</w:t>
      </w:r>
    </w:p>
    <w:p w14:paraId="0F92D754" w14:textId="54C12149" w:rsidR="008C3352" w:rsidRPr="003D501B" w:rsidRDefault="008C3352" w:rsidP="007F72AB">
      <w:pPr>
        <w:pStyle w:val="Ttulo1"/>
      </w:pPr>
      <w:r w:rsidRPr="003D501B">
        <w:t>Teste de Carga</w:t>
      </w:r>
      <w:r w:rsidR="00E57BDF" w:rsidRPr="003D501B">
        <w:t xml:space="preserve"> </w:t>
      </w:r>
    </w:p>
    <w:p w14:paraId="0F5B5BC7" w14:textId="22686001" w:rsidR="00361111" w:rsidRDefault="000C1180" w:rsidP="003307D6">
      <w:pPr>
        <w:pStyle w:val="PargrafodaLista"/>
        <w:numPr>
          <w:ilvl w:val="0"/>
          <w:numId w:val="32"/>
        </w:numPr>
        <w:ind w:left="709" w:hanging="283"/>
      </w:pPr>
      <w:r w:rsidRPr="00FF29B8">
        <w:t>Nos modelos 200...240V (T2</w:t>
      </w:r>
      <w:r w:rsidR="009A13A8" w:rsidRPr="00FF29B8">
        <w:t xml:space="preserve"> e B2</w:t>
      </w:r>
      <w:r w:rsidRPr="00FF29B8">
        <w:t>), aplicar 220Vca, nos modelos 380...480V (T4), aplicar 440Vca</w:t>
      </w:r>
      <w:r w:rsidR="00C03DE6">
        <w:t xml:space="preserve">, </w:t>
      </w:r>
      <w:r w:rsidR="00DB50B5" w:rsidRPr="004E2AAC">
        <w:t>nos modelos 500...600V (T5), aplicar 575Vca</w:t>
      </w:r>
      <w:r w:rsidR="0006072D">
        <w:t>.</w:t>
      </w:r>
    </w:p>
    <w:p w14:paraId="3EDCA5DA" w14:textId="1DF01DD1" w:rsidR="009A13A8" w:rsidRDefault="009A13A8" w:rsidP="003307D6">
      <w:pPr>
        <w:pStyle w:val="PargrafodaLista"/>
        <w:numPr>
          <w:ilvl w:val="0"/>
          <w:numId w:val="32"/>
        </w:numPr>
        <w:ind w:left="709" w:hanging="283"/>
      </w:pPr>
      <w:r w:rsidRPr="00FF29B8">
        <w:t>Nos inversores 200...240V/220-230V com entrada monofásica (B2), alimentar inversor c</w:t>
      </w:r>
      <w:r w:rsidR="0045650F">
        <w:t>om</w:t>
      </w:r>
      <w:r w:rsidRPr="00FF29B8">
        <w:t xml:space="preserve"> tensão monofásica. Nos demais inversores usar alimentação trifásica.</w:t>
      </w:r>
    </w:p>
    <w:p w14:paraId="31D37DC1" w14:textId="77777777" w:rsidR="008C3352" w:rsidRPr="00FF29B8" w:rsidRDefault="008C3352" w:rsidP="003307D6">
      <w:pPr>
        <w:pStyle w:val="PargrafodaLista"/>
        <w:numPr>
          <w:ilvl w:val="0"/>
          <w:numId w:val="32"/>
        </w:numPr>
        <w:ind w:left="709" w:hanging="283"/>
      </w:pPr>
      <w:r w:rsidRPr="00FF29B8">
        <w:t>Ajustar velocidade do motor em 1650rpm (freq</w:t>
      </w:r>
      <w:r w:rsidR="00FB48DC" w:rsidRPr="00FF29B8">
        <w:t>u</w:t>
      </w:r>
      <w:r w:rsidRPr="00FF29B8">
        <w:t>ência de saída = 55Hz).</w:t>
      </w:r>
    </w:p>
    <w:p w14:paraId="0FAB908F" w14:textId="36B4508F" w:rsidR="00817053" w:rsidRPr="00FF29B8" w:rsidRDefault="000C3483" w:rsidP="00817053">
      <w:pPr>
        <w:pStyle w:val="PargrafodaLista"/>
        <w:numPr>
          <w:ilvl w:val="0"/>
          <w:numId w:val="32"/>
        </w:numPr>
        <w:ind w:left="709" w:hanging="283"/>
      </w:pPr>
      <w:r w:rsidRPr="00FF29B8">
        <w:t>Todos os modelos do CFW</w:t>
      </w:r>
      <w:r w:rsidR="0006072D">
        <w:t>6</w:t>
      </w:r>
      <w:r w:rsidRPr="00FF29B8">
        <w:t>0</w:t>
      </w:r>
      <w:r w:rsidR="00857A5D" w:rsidRPr="00FF29B8">
        <w:t>0</w:t>
      </w:r>
      <w:r w:rsidRPr="00FF29B8">
        <w:t xml:space="preserve"> devem ser testados com temperatura ambiente de </w:t>
      </w:r>
      <w:r w:rsidR="00817053">
        <w:t>50</w:t>
      </w:r>
      <w:r w:rsidRPr="00FF29B8">
        <w:t>°</w:t>
      </w:r>
      <w:r w:rsidR="00524A62" w:rsidRPr="00FF29B8">
        <w:t>.</w:t>
      </w:r>
      <w:r w:rsidR="00D817E0">
        <w:t xml:space="preserve"> </w:t>
      </w:r>
      <w:r w:rsidR="00817053">
        <w:t xml:space="preserve">Deve ser aplicado um </w:t>
      </w:r>
      <w:proofErr w:type="spellStart"/>
      <w:r w:rsidR="00817053">
        <w:t>derate</w:t>
      </w:r>
      <w:proofErr w:type="spellEnd"/>
      <w:r w:rsidR="00817053">
        <w:t xml:space="preserve"> na corrente de saída do inversor, que depende do modelo</w:t>
      </w:r>
      <w:r w:rsidR="0006072D">
        <w:t>, conforme indicação no manual do usuário.</w:t>
      </w:r>
    </w:p>
    <w:p w14:paraId="2F0C79AE" w14:textId="77777777" w:rsidR="008C3352" w:rsidRPr="00FF29B8" w:rsidRDefault="008C3352" w:rsidP="003307D6">
      <w:pPr>
        <w:pStyle w:val="PargrafodaLista"/>
        <w:numPr>
          <w:ilvl w:val="0"/>
          <w:numId w:val="32"/>
        </w:numPr>
        <w:ind w:left="709" w:hanging="283"/>
      </w:pPr>
      <w:r w:rsidRPr="00FF29B8">
        <w:t xml:space="preserve">O inversor deve permanecer nessa condição de operação por pelo menos </w:t>
      </w:r>
      <w:r w:rsidR="009D43BD" w:rsidRPr="00FF29B8">
        <w:t>4</w:t>
      </w:r>
      <w:r w:rsidR="002869A1" w:rsidRPr="00FF29B8">
        <w:t>0</w:t>
      </w:r>
      <w:r w:rsidRPr="00FF29B8">
        <w:t>min.</w:t>
      </w:r>
    </w:p>
    <w:p w14:paraId="1AFF72AD" w14:textId="0D628125" w:rsidR="00D817E0" w:rsidRPr="00FF29B8" w:rsidRDefault="008C3352" w:rsidP="003307D6">
      <w:pPr>
        <w:pStyle w:val="PargrafodaLista"/>
        <w:numPr>
          <w:ilvl w:val="0"/>
          <w:numId w:val="32"/>
        </w:numPr>
        <w:ind w:left="709" w:hanging="283"/>
      </w:pPr>
      <w:r w:rsidRPr="00FF29B8">
        <w:t>O teste não deve ser interrompido pela atuação de falhas.</w:t>
      </w:r>
    </w:p>
    <w:p w14:paraId="6D11C2B3" w14:textId="77777777" w:rsidR="008C3352" w:rsidRPr="00FF29B8" w:rsidRDefault="008C3352" w:rsidP="007F72AB">
      <w:pPr>
        <w:pStyle w:val="Ttulo1"/>
      </w:pPr>
      <w:r w:rsidRPr="00FF29B8">
        <w:t>Carregar padrão de fábrica</w:t>
      </w:r>
    </w:p>
    <w:p w14:paraId="5D672F08" w14:textId="16EDB52E" w:rsidR="008C3352" w:rsidRPr="008A25EB" w:rsidRDefault="008C3352" w:rsidP="003307D6">
      <w:pPr>
        <w:pStyle w:val="PargrafodaLista"/>
        <w:numPr>
          <w:ilvl w:val="0"/>
          <w:numId w:val="33"/>
        </w:numPr>
        <w:ind w:left="709" w:hanging="283"/>
      </w:pPr>
      <w:r w:rsidRPr="008A25EB">
        <w:t xml:space="preserve">Carregar padrão de fábrica </w:t>
      </w:r>
      <w:r w:rsidR="00857A5D" w:rsidRPr="008A25EB">
        <w:t>(</w:t>
      </w:r>
      <w:proofErr w:type="spellStart"/>
      <w:r w:rsidR="0006072D">
        <w:t>Pxxxx</w:t>
      </w:r>
      <w:proofErr w:type="spellEnd"/>
      <w:r w:rsidR="00857A5D" w:rsidRPr="008A25EB">
        <w:t xml:space="preserve"> = </w:t>
      </w:r>
      <w:r w:rsidR="0006072D">
        <w:t>N</w:t>
      </w:r>
      <w:r w:rsidR="00857A5D" w:rsidRPr="008A25EB">
        <w:t>).</w:t>
      </w:r>
      <w:r w:rsidR="00857A5D" w:rsidRPr="008A25EB">
        <w:rPr>
          <w:b/>
        </w:rPr>
        <w:t xml:space="preserve"> </w:t>
      </w:r>
    </w:p>
    <w:p w14:paraId="5A843639" w14:textId="77777777" w:rsidR="00D7270D" w:rsidRPr="008A25EB" w:rsidRDefault="008C3352" w:rsidP="003307D6">
      <w:pPr>
        <w:pStyle w:val="PargrafodaLista"/>
        <w:numPr>
          <w:ilvl w:val="0"/>
          <w:numId w:val="33"/>
        </w:numPr>
        <w:ind w:left="709" w:hanging="283"/>
      </w:pPr>
      <w:r w:rsidRPr="008A25EB">
        <w:t>Desenergizar o inversor.</w:t>
      </w:r>
    </w:p>
    <w:sectPr w:rsidR="00D7270D" w:rsidRPr="008A25EB" w:rsidSect="00E0669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7" w:h="16840" w:code="9"/>
      <w:pgMar w:top="1135" w:right="992" w:bottom="1440" w:left="1701" w:header="284" w:footer="51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A4CEB" w14:textId="77777777" w:rsidR="007D5F80" w:rsidRDefault="007D5F80" w:rsidP="00FF29B8">
      <w:r>
        <w:separator/>
      </w:r>
    </w:p>
  </w:endnote>
  <w:endnote w:type="continuationSeparator" w:id="0">
    <w:p w14:paraId="369443BB" w14:textId="77777777" w:rsidR="007D5F80" w:rsidRDefault="007D5F80" w:rsidP="00FF2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DBD1C" w14:textId="77777777" w:rsidR="00E07506" w:rsidRDefault="00E0750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1" w:type="dxa"/>
      <w:tblInd w:w="-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47"/>
      <w:gridCol w:w="736"/>
      <w:gridCol w:w="1002"/>
      <w:gridCol w:w="2972"/>
      <w:gridCol w:w="992"/>
      <w:gridCol w:w="425"/>
      <w:gridCol w:w="554"/>
      <w:gridCol w:w="842"/>
      <w:gridCol w:w="788"/>
      <w:gridCol w:w="393"/>
    </w:tblGrid>
    <w:tr w:rsidR="006A299B" w:rsidRPr="0037606D" w14:paraId="46A6A7DF" w14:textId="77777777" w:rsidTr="00FB3744">
      <w:trPr>
        <w:cantSplit/>
        <w:trHeight w:hRule="exact" w:val="204"/>
      </w:trPr>
      <w:tc>
        <w:tcPr>
          <w:tcW w:w="1247" w:type="dxa"/>
          <w:vAlign w:val="center"/>
        </w:tcPr>
        <w:p w14:paraId="0AA56B7E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736" w:type="dxa"/>
          <w:vAlign w:val="center"/>
        </w:tcPr>
        <w:p w14:paraId="07197467" w14:textId="77777777" w:rsidR="006A299B" w:rsidRPr="003307D6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3974" w:type="dxa"/>
          <w:gridSpan w:val="2"/>
          <w:vAlign w:val="center"/>
        </w:tcPr>
        <w:p w14:paraId="76934CA9" w14:textId="3B691731" w:rsidR="006A299B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992" w:type="dxa"/>
          <w:vAlign w:val="center"/>
        </w:tcPr>
        <w:p w14:paraId="0BF0E6E9" w14:textId="3EBB884F" w:rsidR="006A299B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979" w:type="dxa"/>
          <w:gridSpan w:val="2"/>
          <w:vAlign w:val="center"/>
        </w:tcPr>
        <w:p w14:paraId="33D72155" w14:textId="0F1A5F6A" w:rsidR="006A299B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842" w:type="dxa"/>
          <w:vAlign w:val="center"/>
        </w:tcPr>
        <w:p w14:paraId="5F26858E" w14:textId="322B35CB" w:rsidR="006A299B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788" w:type="dxa"/>
          <w:vAlign w:val="center"/>
        </w:tcPr>
        <w:p w14:paraId="63DE83F5" w14:textId="6483DFBD" w:rsidR="006A299B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393" w:type="dxa"/>
          <w:vAlign w:val="center"/>
        </w:tcPr>
        <w:p w14:paraId="6A793301" w14:textId="52C4D749" w:rsidR="006A299B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</w:tr>
    <w:tr w:rsidR="006A299B" w:rsidRPr="0037606D" w14:paraId="50BC1C24" w14:textId="77777777" w:rsidTr="00FB3744">
      <w:trPr>
        <w:cantSplit/>
        <w:trHeight w:hRule="exact" w:val="204"/>
      </w:trPr>
      <w:tc>
        <w:tcPr>
          <w:tcW w:w="1247" w:type="dxa"/>
          <w:vAlign w:val="center"/>
        </w:tcPr>
        <w:p w14:paraId="37FE2C70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736" w:type="dxa"/>
          <w:vAlign w:val="center"/>
        </w:tcPr>
        <w:p w14:paraId="2CFB91F1" w14:textId="77777777" w:rsidR="006A299B" w:rsidRPr="003307D6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3974" w:type="dxa"/>
          <w:gridSpan w:val="2"/>
          <w:vAlign w:val="center"/>
        </w:tcPr>
        <w:p w14:paraId="4A1A8871" w14:textId="2C485073" w:rsidR="006A299B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992" w:type="dxa"/>
          <w:vAlign w:val="center"/>
        </w:tcPr>
        <w:p w14:paraId="76F1323C" w14:textId="38F1B8B9" w:rsidR="006A299B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979" w:type="dxa"/>
          <w:gridSpan w:val="2"/>
          <w:vAlign w:val="center"/>
        </w:tcPr>
        <w:p w14:paraId="1E212A2D" w14:textId="34E99C32" w:rsidR="006A299B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842" w:type="dxa"/>
          <w:vAlign w:val="center"/>
        </w:tcPr>
        <w:p w14:paraId="795BB5EB" w14:textId="10C6E2A6" w:rsidR="006A299B" w:rsidRPr="00300C0D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788" w:type="dxa"/>
          <w:vAlign w:val="center"/>
        </w:tcPr>
        <w:p w14:paraId="4E5EF3B4" w14:textId="52794131" w:rsidR="006A299B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393" w:type="dxa"/>
          <w:vAlign w:val="center"/>
        </w:tcPr>
        <w:p w14:paraId="2BB819A2" w14:textId="49AB7A22" w:rsidR="006A299B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</w:tr>
    <w:tr w:rsidR="006A299B" w:rsidRPr="0037606D" w14:paraId="01E6A245" w14:textId="77777777" w:rsidTr="00FB3744">
      <w:trPr>
        <w:cantSplit/>
        <w:trHeight w:hRule="exact" w:val="204"/>
      </w:trPr>
      <w:tc>
        <w:tcPr>
          <w:tcW w:w="1247" w:type="dxa"/>
          <w:vAlign w:val="center"/>
        </w:tcPr>
        <w:p w14:paraId="418F6748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736" w:type="dxa"/>
          <w:vAlign w:val="center"/>
        </w:tcPr>
        <w:p w14:paraId="357A19F0" w14:textId="77777777" w:rsidR="006A299B" w:rsidRPr="003307D6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3974" w:type="dxa"/>
          <w:gridSpan w:val="2"/>
          <w:vAlign w:val="center"/>
        </w:tcPr>
        <w:p w14:paraId="2841CB6E" w14:textId="4FE9EB42" w:rsidR="006A299B" w:rsidRPr="003307D6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992" w:type="dxa"/>
          <w:vAlign w:val="center"/>
        </w:tcPr>
        <w:p w14:paraId="7F25FA1F" w14:textId="41009F3E" w:rsidR="006A299B" w:rsidRPr="003307D6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979" w:type="dxa"/>
          <w:gridSpan w:val="2"/>
          <w:vAlign w:val="center"/>
        </w:tcPr>
        <w:p w14:paraId="6EF97C2F" w14:textId="2AD497FF" w:rsidR="006A299B" w:rsidRPr="003307D6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842" w:type="dxa"/>
          <w:vAlign w:val="center"/>
        </w:tcPr>
        <w:p w14:paraId="741DF9E7" w14:textId="7F497B00" w:rsidR="006A299B" w:rsidRPr="00F05434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  <w:highlight w:val="yellow"/>
            </w:rPr>
          </w:pPr>
        </w:p>
      </w:tc>
      <w:tc>
        <w:tcPr>
          <w:tcW w:w="788" w:type="dxa"/>
          <w:vAlign w:val="center"/>
        </w:tcPr>
        <w:p w14:paraId="3D09033C" w14:textId="40079E1C" w:rsidR="006A299B" w:rsidRPr="00F05434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  <w:tc>
        <w:tcPr>
          <w:tcW w:w="393" w:type="dxa"/>
          <w:vAlign w:val="center"/>
        </w:tcPr>
        <w:p w14:paraId="1DCDF96E" w14:textId="6D430AF1" w:rsidR="006A299B" w:rsidRPr="003307D6" w:rsidRDefault="006A299B" w:rsidP="006A299B">
          <w:pPr>
            <w:pStyle w:val="Rodap"/>
            <w:ind w:firstLine="0"/>
            <w:jc w:val="center"/>
            <w:rPr>
              <w:noProof/>
              <w:color w:val="000000" w:themeColor="text1"/>
              <w:sz w:val="14"/>
              <w:szCs w:val="14"/>
            </w:rPr>
          </w:pPr>
        </w:p>
      </w:tc>
    </w:tr>
    <w:tr w:rsidR="006A299B" w:rsidRPr="0037606D" w14:paraId="7780CD93" w14:textId="77777777" w:rsidTr="00FB3744">
      <w:trPr>
        <w:cantSplit/>
        <w:trHeight w:hRule="exact" w:val="204"/>
      </w:trPr>
      <w:tc>
        <w:tcPr>
          <w:tcW w:w="1247" w:type="dxa"/>
          <w:vAlign w:val="center"/>
        </w:tcPr>
        <w:p w14:paraId="07EBD21D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736" w:type="dxa"/>
          <w:vAlign w:val="center"/>
        </w:tcPr>
        <w:p w14:paraId="7CE859FB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3974" w:type="dxa"/>
          <w:gridSpan w:val="2"/>
          <w:vAlign w:val="center"/>
        </w:tcPr>
        <w:p w14:paraId="78D0F2E6" w14:textId="31CB093D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992" w:type="dxa"/>
          <w:vAlign w:val="center"/>
        </w:tcPr>
        <w:p w14:paraId="030354E0" w14:textId="252C5BD0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979" w:type="dxa"/>
          <w:gridSpan w:val="2"/>
          <w:vAlign w:val="center"/>
        </w:tcPr>
        <w:p w14:paraId="31DBB778" w14:textId="7541D7E1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842" w:type="dxa"/>
          <w:vAlign w:val="center"/>
        </w:tcPr>
        <w:p w14:paraId="551A42DF" w14:textId="5BA6B2F6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788" w:type="dxa"/>
          <w:vAlign w:val="center"/>
        </w:tcPr>
        <w:p w14:paraId="6B845268" w14:textId="19FB6036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393" w:type="dxa"/>
          <w:vAlign w:val="center"/>
        </w:tcPr>
        <w:p w14:paraId="4E5A411D" w14:textId="5BF325BB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</w:tr>
    <w:tr w:rsidR="006A299B" w:rsidRPr="0037606D" w14:paraId="0DC8C511" w14:textId="77777777" w:rsidTr="00FB3744">
      <w:trPr>
        <w:cantSplit/>
        <w:trHeight w:hRule="exact" w:val="204"/>
      </w:trPr>
      <w:tc>
        <w:tcPr>
          <w:tcW w:w="1247" w:type="dxa"/>
          <w:vAlign w:val="center"/>
        </w:tcPr>
        <w:p w14:paraId="235B6AA7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736" w:type="dxa"/>
          <w:vAlign w:val="center"/>
        </w:tcPr>
        <w:p w14:paraId="05175207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3974" w:type="dxa"/>
          <w:gridSpan w:val="2"/>
          <w:vAlign w:val="center"/>
        </w:tcPr>
        <w:p w14:paraId="6AB28359" w14:textId="7AD68B4C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992" w:type="dxa"/>
          <w:vAlign w:val="center"/>
        </w:tcPr>
        <w:p w14:paraId="5D65DEFF" w14:textId="09180DD0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979" w:type="dxa"/>
          <w:gridSpan w:val="2"/>
          <w:vAlign w:val="center"/>
        </w:tcPr>
        <w:p w14:paraId="2828CB88" w14:textId="308F6B6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842" w:type="dxa"/>
          <w:vAlign w:val="center"/>
        </w:tcPr>
        <w:p w14:paraId="4014F3A7" w14:textId="0568F0C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788" w:type="dxa"/>
          <w:vAlign w:val="center"/>
        </w:tcPr>
        <w:p w14:paraId="7ED41FF0" w14:textId="6934FB09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393" w:type="dxa"/>
          <w:vAlign w:val="center"/>
        </w:tcPr>
        <w:p w14:paraId="2ADA24F6" w14:textId="552E385C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</w:tr>
    <w:tr w:rsidR="006A299B" w:rsidRPr="0037606D" w14:paraId="03B6F09E" w14:textId="77777777" w:rsidTr="00FB3744">
      <w:trPr>
        <w:cantSplit/>
        <w:trHeight w:hRule="exact" w:val="204"/>
      </w:trPr>
      <w:tc>
        <w:tcPr>
          <w:tcW w:w="1247" w:type="dxa"/>
          <w:vAlign w:val="center"/>
        </w:tcPr>
        <w:p w14:paraId="6A3CCC87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Nº MODIFICAÇÃO</w:t>
          </w:r>
        </w:p>
      </w:tc>
      <w:tc>
        <w:tcPr>
          <w:tcW w:w="736" w:type="dxa"/>
          <w:vAlign w:val="center"/>
        </w:tcPr>
        <w:p w14:paraId="397F4F74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LOC.</w:t>
          </w:r>
        </w:p>
      </w:tc>
      <w:tc>
        <w:tcPr>
          <w:tcW w:w="3974" w:type="dxa"/>
          <w:gridSpan w:val="2"/>
          <w:vAlign w:val="center"/>
        </w:tcPr>
        <w:p w14:paraId="6417EB02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RESUMO DAS MODIFICAÇÕES</w:t>
          </w:r>
        </w:p>
      </w:tc>
      <w:tc>
        <w:tcPr>
          <w:tcW w:w="992" w:type="dxa"/>
          <w:tcBorders>
            <w:bottom w:val="single" w:sz="4" w:space="0" w:color="auto"/>
          </w:tcBorders>
          <w:vAlign w:val="center"/>
        </w:tcPr>
        <w:p w14:paraId="049F8BB7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EXECUTADO</w:t>
          </w:r>
        </w:p>
      </w:tc>
      <w:tc>
        <w:tcPr>
          <w:tcW w:w="979" w:type="dxa"/>
          <w:gridSpan w:val="2"/>
          <w:tcBorders>
            <w:bottom w:val="single" w:sz="4" w:space="0" w:color="auto"/>
          </w:tcBorders>
          <w:vAlign w:val="center"/>
        </w:tcPr>
        <w:p w14:paraId="77BF92BD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VERIFICADO</w:t>
          </w:r>
        </w:p>
      </w:tc>
      <w:tc>
        <w:tcPr>
          <w:tcW w:w="842" w:type="dxa"/>
          <w:tcBorders>
            <w:bottom w:val="single" w:sz="4" w:space="0" w:color="auto"/>
          </w:tcBorders>
          <w:vAlign w:val="center"/>
        </w:tcPr>
        <w:p w14:paraId="0B6D63C2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LIBERADO</w:t>
          </w:r>
        </w:p>
      </w:tc>
      <w:tc>
        <w:tcPr>
          <w:tcW w:w="788" w:type="dxa"/>
          <w:vAlign w:val="center"/>
        </w:tcPr>
        <w:p w14:paraId="7E98D021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DATA</w:t>
          </w:r>
        </w:p>
      </w:tc>
      <w:tc>
        <w:tcPr>
          <w:tcW w:w="393" w:type="dxa"/>
          <w:vAlign w:val="center"/>
        </w:tcPr>
        <w:p w14:paraId="47758D34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VER.</w:t>
          </w:r>
        </w:p>
      </w:tc>
    </w:tr>
    <w:tr w:rsidR="006A299B" w:rsidRPr="0037606D" w14:paraId="45973415" w14:textId="77777777" w:rsidTr="00FB3744">
      <w:trPr>
        <w:cantSplit/>
        <w:trHeight w:hRule="exact" w:val="204"/>
      </w:trPr>
      <w:tc>
        <w:tcPr>
          <w:tcW w:w="1247" w:type="dxa"/>
          <w:vAlign w:val="center"/>
        </w:tcPr>
        <w:p w14:paraId="1C398005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EXECUTADO</w:t>
          </w:r>
        </w:p>
      </w:tc>
      <w:tc>
        <w:tcPr>
          <w:tcW w:w="736" w:type="dxa"/>
          <w:vAlign w:val="center"/>
        </w:tcPr>
        <w:p w14:paraId="64F0F025" w14:textId="333DF15A" w:rsidR="006A299B" w:rsidRPr="0037606D" w:rsidRDefault="006A04C5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>
            <w:rPr>
              <w:noProof/>
              <w:sz w:val="14"/>
              <w:szCs w:val="14"/>
            </w:rPr>
            <w:t>Montagner</w:t>
          </w:r>
        </w:p>
      </w:tc>
      <w:tc>
        <w:tcPr>
          <w:tcW w:w="1002" w:type="dxa"/>
          <w:vMerge w:val="restart"/>
          <w:tcBorders>
            <w:right w:val="single" w:sz="4" w:space="0" w:color="auto"/>
          </w:tcBorders>
          <w:vAlign w:val="center"/>
        </w:tcPr>
        <w:p w14:paraId="0A399B5A" w14:textId="77777777" w:rsidR="006A299B" w:rsidRPr="0037606D" w:rsidRDefault="006A299B" w:rsidP="006A299B">
          <w:pPr>
            <w:pStyle w:val="Rodap"/>
            <w:spacing w:before="100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sz w:val="14"/>
              <w:szCs w:val="14"/>
            </w:rPr>
            <w:object w:dxaOrig="690" w:dyaOrig="390" w14:anchorId="0923E83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1.25pt;height:20.25pt">
                <v:imagedata r:id="rId1" o:title=""/>
              </v:shape>
              <o:OLEObject Type="Embed" ProgID="PBrush" ShapeID="_x0000_i1025" DrawAspect="Content" ObjectID="_1843302647" r:id="rId2"/>
            </w:object>
          </w:r>
        </w:p>
      </w:tc>
      <w:tc>
        <w:tcPr>
          <w:tcW w:w="2972" w:type="dxa"/>
          <w:vMerge w:val="restart"/>
          <w:tcBorders>
            <w:right w:val="single" w:sz="4" w:space="0" w:color="auto"/>
          </w:tcBorders>
          <w:vAlign w:val="center"/>
        </w:tcPr>
        <w:p w14:paraId="5F09925A" w14:textId="740BE820" w:rsidR="006A299B" w:rsidRPr="00137D2C" w:rsidRDefault="006A299B" w:rsidP="006A299B">
          <w:pPr>
            <w:pStyle w:val="Rodap"/>
            <w:ind w:firstLine="0"/>
            <w:jc w:val="center"/>
            <w:rPr>
              <w:noProof/>
              <w:sz w:val="18"/>
              <w:szCs w:val="14"/>
            </w:rPr>
          </w:pPr>
          <w:r w:rsidRPr="00137D2C">
            <w:rPr>
              <w:noProof/>
              <w:sz w:val="18"/>
              <w:szCs w:val="14"/>
            </w:rPr>
            <w:t>CFW</w:t>
          </w:r>
          <w:r w:rsidR="006A04C5">
            <w:rPr>
              <w:noProof/>
              <w:sz w:val="18"/>
              <w:szCs w:val="14"/>
            </w:rPr>
            <w:t>6</w:t>
          </w:r>
          <w:r w:rsidRPr="00137D2C">
            <w:rPr>
              <w:noProof/>
              <w:sz w:val="18"/>
              <w:szCs w:val="14"/>
            </w:rPr>
            <w:t>00</w:t>
          </w:r>
        </w:p>
        <w:p w14:paraId="0D406B8D" w14:textId="4C20F4C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137D2C">
            <w:rPr>
              <w:noProof/>
              <w:sz w:val="18"/>
              <w:szCs w:val="14"/>
            </w:rPr>
            <w:t>ESP</w:t>
          </w:r>
          <w:r>
            <w:rPr>
              <w:noProof/>
              <w:sz w:val="18"/>
              <w:szCs w:val="14"/>
            </w:rPr>
            <w:t>.</w:t>
          </w:r>
          <w:r w:rsidRPr="00137D2C">
            <w:rPr>
              <w:noProof/>
              <w:sz w:val="18"/>
              <w:szCs w:val="14"/>
            </w:rPr>
            <w:t xml:space="preserve"> TESTE PARA INVERSORES</w:t>
          </w:r>
        </w:p>
      </w:tc>
      <w:tc>
        <w:tcPr>
          <w:tcW w:w="2813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6AC66D" w14:textId="5E1B2544" w:rsidR="006A299B" w:rsidRPr="0037606D" w:rsidRDefault="006A04C5" w:rsidP="006A299B">
          <w:pPr>
            <w:pStyle w:val="Rodap"/>
            <w:ind w:firstLine="0"/>
            <w:jc w:val="center"/>
            <w:rPr>
              <w:b/>
              <w:noProof/>
            </w:rPr>
          </w:pPr>
          <w:r>
            <w:rPr>
              <w:b/>
              <w:noProof/>
            </w:rPr>
            <w:t>XXXXXXX</w:t>
          </w:r>
        </w:p>
      </w:tc>
      <w:tc>
        <w:tcPr>
          <w:tcW w:w="1181" w:type="dxa"/>
          <w:gridSpan w:val="2"/>
          <w:vMerge w:val="restart"/>
          <w:tcBorders>
            <w:left w:val="single" w:sz="4" w:space="0" w:color="auto"/>
          </w:tcBorders>
          <w:vAlign w:val="center"/>
        </w:tcPr>
        <w:p w14:paraId="4A4B4B5E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drawing>
              <wp:inline distT="0" distB="0" distL="0" distR="0" wp14:anchorId="12FD872D" wp14:editId="23378870">
                <wp:extent cx="622935" cy="436697"/>
                <wp:effectExtent l="0" t="0" r="5715" b="1905"/>
                <wp:docPr id="258" name="Gráfico 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" name="drawing.sv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480" cy="4489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A299B" w:rsidRPr="0037606D" w14:paraId="2A8109EF" w14:textId="77777777" w:rsidTr="00FB3744">
      <w:trPr>
        <w:cantSplit/>
        <w:trHeight w:hRule="exact" w:val="204"/>
      </w:trPr>
      <w:tc>
        <w:tcPr>
          <w:tcW w:w="1247" w:type="dxa"/>
          <w:vAlign w:val="center"/>
        </w:tcPr>
        <w:p w14:paraId="54B5E8C9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VERIFICADO</w:t>
          </w:r>
        </w:p>
      </w:tc>
      <w:tc>
        <w:tcPr>
          <w:tcW w:w="736" w:type="dxa"/>
          <w:vAlign w:val="center"/>
        </w:tcPr>
        <w:p w14:paraId="61B05B15" w14:textId="3C31BEE1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1002" w:type="dxa"/>
          <w:vMerge/>
          <w:tcBorders>
            <w:right w:val="single" w:sz="4" w:space="0" w:color="auto"/>
          </w:tcBorders>
          <w:vAlign w:val="center"/>
        </w:tcPr>
        <w:p w14:paraId="45A31C54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2972" w:type="dxa"/>
          <w:vMerge/>
          <w:tcBorders>
            <w:right w:val="single" w:sz="4" w:space="0" w:color="auto"/>
          </w:tcBorders>
          <w:vAlign w:val="center"/>
        </w:tcPr>
        <w:p w14:paraId="1D82AB58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2813" w:type="dxa"/>
          <w:gridSpan w:val="4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F406DE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1181" w:type="dxa"/>
          <w:gridSpan w:val="2"/>
          <w:vMerge/>
          <w:tcBorders>
            <w:left w:val="single" w:sz="4" w:space="0" w:color="auto"/>
          </w:tcBorders>
          <w:vAlign w:val="center"/>
        </w:tcPr>
        <w:p w14:paraId="04B83976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</w:tr>
    <w:tr w:rsidR="006A299B" w:rsidRPr="0037606D" w14:paraId="3FD66ED9" w14:textId="77777777" w:rsidTr="00FB3744">
      <w:trPr>
        <w:cantSplit/>
        <w:trHeight w:hRule="exact" w:val="204"/>
      </w:trPr>
      <w:tc>
        <w:tcPr>
          <w:tcW w:w="1247" w:type="dxa"/>
          <w:vAlign w:val="center"/>
        </w:tcPr>
        <w:p w14:paraId="3366D3CA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LIBERADO</w:t>
          </w:r>
        </w:p>
      </w:tc>
      <w:tc>
        <w:tcPr>
          <w:tcW w:w="736" w:type="dxa"/>
          <w:vAlign w:val="center"/>
        </w:tcPr>
        <w:p w14:paraId="0AD7CE8B" w14:textId="5B74884A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1002" w:type="dxa"/>
          <w:vMerge/>
          <w:vAlign w:val="center"/>
        </w:tcPr>
        <w:p w14:paraId="141B5C07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2972" w:type="dxa"/>
          <w:vMerge/>
          <w:vAlign w:val="center"/>
        </w:tcPr>
        <w:p w14:paraId="78A62E7D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1417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A526939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ZET</w:t>
          </w:r>
        </w:p>
      </w:tc>
      <w:tc>
        <w:tcPr>
          <w:tcW w:w="1396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69B7444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000</w:t>
          </w:r>
        </w:p>
      </w:tc>
      <w:tc>
        <w:tcPr>
          <w:tcW w:w="1181" w:type="dxa"/>
          <w:gridSpan w:val="2"/>
          <w:vMerge/>
          <w:vAlign w:val="center"/>
        </w:tcPr>
        <w:p w14:paraId="74C83642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</w:tr>
    <w:tr w:rsidR="006A299B" w:rsidRPr="0037606D" w14:paraId="38EDB9CC" w14:textId="77777777" w:rsidTr="00FB3744">
      <w:trPr>
        <w:cantSplit/>
        <w:trHeight w:hRule="exact" w:val="200"/>
      </w:trPr>
      <w:tc>
        <w:tcPr>
          <w:tcW w:w="1247" w:type="dxa"/>
          <w:vAlign w:val="center"/>
        </w:tcPr>
        <w:p w14:paraId="206751D3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DATA LIBER.</w:t>
          </w:r>
        </w:p>
      </w:tc>
      <w:tc>
        <w:tcPr>
          <w:tcW w:w="736" w:type="dxa"/>
          <w:vAlign w:val="center"/>
        </w:tcPr>
        <w:p w14:paraId="36BAE112" w14:textId="209D74D2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  <w:tc>
        <w:tcPr>
          <w:tcW w:w="3974" w:type="dxa"/>
          <w:gridSpan w:val="2"/>
          <w:vAlign w:val="center"/>
        </w:tcPr>
        <w:p w14:paraId="3A594C14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>WAU - JARAGUÁ DO SUL - DEPTO DESENV.PROD.</w:t>
          </w:r>
        </w:p>
      </w:tc>
      <w:tc>
        <w:tcPr>
          <w:tcW w:w="2813" w:type="dxa"/>
          <w:gridSpan w:val="4"/>
          <w:tcBorders>
            <w:top w:val="single" w:sz="4" w:space="0" w:color="auto"/>
          </w:tcBorders>
          <w:vAlign w:val="center"/>
        </w:tcPr>
        <w:p w14:paraId="0EC85B42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  <w:r w:rsidRPr="0037606D">
            <w:rPr>
              <w:noProof/>
              <w:sz w:val="14"/>
              <w:szCs w:val="14"/>
            </w:rPr>
            <w:t xml:space="preserve">FOLHA </w:t>
          </w:r>
          <w:r w:rsidRPr="0037606D">
            <w:rPr>
              <w:rStyle w:val="Nmerodepgina"/>
              <w:sz w:val="14"/>
              <w:szCs w:val="14"/>
            </w:rPr>
            <w:fldChar w:fldCharType="begin"/>
          </w:r>
          <w:r w:rsidRPr="0037606D">
            <w:rPr>
              <w:rStyle w:val="Nmerodepgina"/>
              <w:sz w:val="14"/>
              <w:szCs w:val="14"/>
            </w:rPr>
            <w:instrText xml:space="preserve"> PAGE </w:instrText>
          </w:r>
          <w:r w:rsidRPr="0037606D">
            <w:rPr>
              <w:rStyle w:val="Nmerodepgina"/>
              <w:sz w:val="14"/>
              <w:szCs w:val="14"/>
            </w:rPr>
            <w:fldChar w:fldCharType="separate"/>
          </w:r>
          <w:r>
            <w:rPr>
              <w:rStyle w:val="Nmerodepgina"/>
              <w:noProof/>
              <w:sz w:val="14"/>
              <w:szCs w:val="14"/>
            </w:rPr>
            <w:t>1</w:t>
          </w:r>
          <w:r w:rsidRPr="0037606D">
            <w:rPr>
              <w:rStyle w:val="Nmerodepgina"/>
              <w:sz w:val="14"/>
              <w:szCs w:val="14"/>
            </w:rPr>
            <w:fldChar w:fldCharType="end"/>
          </w:r>
          <w:r w:rsidRPr="0037606D">
            <w:rPr>
              <w:noProof/>
              <w:sz w:val="14"/>
              <w:szCs w:val="14"/>
            </w:rPr>
            <w:t>/</w:t>
          </w:r>
          <w:r w:rsidRPr="0037606D">
            <w:rPr>
              <w:rStyle w:val="Nmerodepgina"/>
              <w:sz w:val="14"/>
              <w:szCs w:val="14"/>
            </w:rPr>
            <w:fldChar w:fldCharType="begin"/>
          </w:r>
          <w:r w:rsidRPr="0037606D">
            <w:rPr>
              <w:rStyle w:val="Nmerodepgina"/>
              <w:sz w:val="14"/>
              <w:szCs w:val="14"/>
            </w:rPr>
            <w:instrText xml:space="preserve"> NUMPAGES </w:instrText>
          </w:r>
          <w:r w:rsidRPr="0037606D">
            <w:rPr>
              <w:rStyle w:val="Nmerodepgina"/>
              <w:sz w:val="14"/>
              <w:szCs w:val="14"/>
            </w:rPr>
            <w:fldChar w:fldCharType="separate"/>
          </w:r>
          <w:r>
            <w:rPr>
              <w:rStyle w:val="Nmerodepgina"/>
              <w:noProof/>
              <w:sz w:val="14"/>
              <w:szCs w:val="14"/>
            </w:rPr>
            <w:t>18</w:t>
          </w:r>
          <w:r w:rsidRPr="0037606D">
            <w:rPr>
              <w:rStyle w:val="Nmerodepgina"/>
              <w:sz w:val="14"/>
              <w:szCs w:val="14"/>
            </w:rPr>
            <w:fldChar w:fldCharType="end"/>
          </w:r>
        </w:p>
      </w:tc>
      <w:tc>
        <w:tcPr>
          <w:tcW w:w="1181" w:type="dxa"/>
          <w:gridSpan w:val="2"/>
          <w:vMerge/>
          <w:vAlign w:val="center"/>
        </w:tcPr>
        <w:p w14:paraId="3761AB19" w14:textId="77777777" w:rsidR="006A299B" w:rsidRPr="0037606D" w:rsidRDefault="006A299B" w:rsidP="006A299B">
          <w:pPr>
            <w:pStyle w:val="Rodap"/>
            <w:ind w:firstLine="0"/>
            <w:jc w:val="center"/>
            <w:rPr>
              <w:noProof/>
              <w:sz w:val="14"/>
              <w:szCs w:val="14"/>
            </w:rPr>
          </w:pPr>
        </w:p>
      </w:tc>
    </w:tr>
  </w:tbl>
  <w:p w14:paraId="10AC50C3" w14:textId="031C823C" w:rsidR="009B7565" w:rsidRDefault="009B7565" w:rsidP="00D8775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0" allowOverlap="1" wp14:anchorId="2D536F2D" wp14:editId="35B4F8F0">
              <wp:simplePos x="0" y="0"/>
              <wp:positionH relativeFrom="page">
                <wp:posOffset>899160</wp:posOffset>
              </wp:positionH>
              <wp:positionV relativeFrom="page">
                <wp:posOffset>9894570</wp:posOffset>
              </wp:positionV>
              <wp:extent cx="2254885" cy="18288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5488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24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A7AC365" w14:textId="4BF1BD2C" w:rsidR="009B7565" w:rsidRPr="0037606D" w:rsidRDefault="009B7565" w:rsidP="00FF29B8">
                          <w:pPr>
                            <w:rPr>
                              <w:sz w:val="14"/>
                              <w:szCs w:val="14"/>
                            </w:rPr>
                          </w:pPr>
                          <w:r w:rsidRPr="0037606D">
                            <w:rPr>
                              <w:sz w:val="14"/>
                              <w:szCs w:val="14"/>
                            </w:rPr>
                            <w:t>MOD. 0900-1/WAU Rev. 08/0</w:t>
                          </w:r>
                          <w:r>
                            <w:rPr>
                              <w:sz w:val="14"/>
                              <w:szCs w:val="14"/>
                            </w:rPr>
                            <w:t>7</w:t>
                          </w:r>
                        </w:p>
                        <w:p w14:paraId="32A6D70E" w14:textId="77777777" w:rsidR="009B7565" w:rsidRPr="0037606D" w:rsidRDefault="009B7565" w:rsidP="00FF29B8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536F2D" id="Rectangle 22" o:spid="_x0000_s1036" style="position:absolute;left:0;text-align:left;margin-left:70.8pt;margin-top:779.1pt;width:177.55pt;height:14.4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" o:allowincell="f" filled="f" stroked="f" strokeweight="1.2pt">
              <v:textbox inset="0,0,0,0">
                <w:txbxContent>
                  <w:p w14:paraId="5A7AC365" w14:textId="4BF1BD2C" w:rsidR="009B7565" w:rsidRPr="0037606D" w:rsidRDefault="009B7565" w:rsidP="00FF29B8">
                    <w:pPr>
                      <w:rPr>
                        <w:sz w:val="14"/>
                        <w:szCs w:val="14"/>
                      </w:rPr>
                    </w:pPr>
                    <w:r w:rsidRPr="0037606D">
                      <w:rPr>
                        <w:sz w:val="14"/>
                        <w:szCs w:val="14"/>
                      </w:rPr>
                      <w:t>MOD. 0900-1/WAU Rev. 08/0</w:t>
                    </w:r>
                    <w:r>
                      <w:rPr>
                        <w:sz w:val="14"/>
                        <w:szCs w:val="14"/>
                      </w:rPr>
                      <w:t>7</w:t>
                    </w:r>
                  </w:p>
                  <w:p w14:paraId="32A6D70E" w14:textId="77777777" w:rsidR="009B7565" w:rsidRPr="0037606D" w:rsidRDefault="009B7565" w:rsidP="00FF29B8">
                    <w:pPr>
                      <w:rPr>
                        <w:sz w:val="14"/>
                        <w:szCs w:val="14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bookmarkStart w:id="19" w:name="_MON_1247923147"/>
    <w:bookmarkStart w:id="20" w:name="_MON_1247922715"/>
    <w:bookmarkEnd w:id="19"/>
    <w:bookmarkEnd w:id="20"/>
  </w:p>
  <w:p w14:paraId="3DA30ED3" w14:textId="77777777" w:rsidR="009B7565" w:rsidRDefault="009B7565" w:rsidP="00FF29B8">
    <w:pPr>
      <w:pStyle w:val="Rodap"/>
    </w:pPr>
  </w:p>
  <w:p w14:paraId="337C8128" w14:textId="77777777" w:rsidR="009B7565" w:rsidRDefault="009B7565" w:rsidP="00FF29B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DCEF1" w14:textId="77777777" w:rsidR="00E07506" w:rsidRDefault="00E075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B40A7" w14:textId="77777777" w:rsidR="007D5F80" w:rsidRDefault="007D5F80" w:rsidP="00FF29B8">
      <w:r>
        <w:separator/>
      </w:r>
    </w:p>
  </w:footnote>
  <w:footnote w:type="continuationSeparator" w:id="0">
    <w:p w14:paraId="6610F415" w14:textId="77777777" w:rsidR="007D5F80" w:rsidRDefault="007D5F80" w:rsidP="00FF29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CD7D" w14:textId="297DE06C" w:rsidR="00E07506" w:rsidRDefault="00000000">
    <w:pPr>
      <w:pStyle w:val="Cabealho"/>
    </w:pPr>
    <w:r>
      <w:rPr>
        <w:noProof/>
      </w:rPr>
      <w:pict w14:anchorId="35200C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557657" o:spid="_x0000_s1028" type="#_x0000_t136" style="position:absolute;left:0;text-align:left;margin-left:0;margin-top:0;width:463.95pt;height:185.55pt;rotation:315;z-index:-25164390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CE446" w14:textId="243D7621" w:rsidR="009B7565" w:rsidRDefault="00000000" w:rsidP="00FF29B8">
    <w:pPr>
      <w:pStyle w:val="Cabealho"/>
    </w:pPr>
    <w:r>
      <w:rPr>
        <w:noProof/>
      </w:rPr>
      <w:pict w14:anchorId="4ADD3B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557658" o:spid="_x0000_s1029" type="#_x0000_t136" style="position:absolute;left:0;text-align:left;margin-left:0;margin-top:0;width:463.95pt;height:185.55pt;rotation:315;z-index:-25164185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0" allowOverlap="1" wp14:anchorId="35B8AFF8" wp14:editId="35B9F91B">
              <wp:simplePos x="0" y="0"/>
              <wp:positionH relativeFrom="page">
                <wp:posOffset>731520</wp:posOffset>
              </wp:positionH>
              <wp:positionV relativeFrom="page">
                <wp:posOffset>548640</wp:posOffset>
              </wp:positionV>
              <wp:extent cx="150495" cy="9335135"/>
              <wp:effectExtent l="0" t="0" r="0" b="0"/>
              <wp:wrapNone/>
              <wp:docPr id="2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0495" cy="9335135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A06D44" id="Rectangle 1" o:spid="_x0000_s1026" style="position:absolute;margin-left:57.6pt;margin-top:43.2pt;width:11.85pt;height:735.0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" o:allowincell="f" filled="f" strokeweight=".5pt">
              <w10:wrap anchorx="page" anchory="page"/>
            </v:rect>
          </w:pict>
        </mc:Fallback>
      </mc:AlternateContent>
    </w:r>
    <w:r w:rsidR="008E2C95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0" allowOverlap="1" wp14:anchorId="00D9E250" wp14:editId="2671EA29">
              <wp:simplePos x="0" y="0"/>
              <wp:positionH relativeFrom="page">
                <wp:posOffset>-5948680</wp:posOffset>
              </wp:positionH>
              <wp:positionV relativeFrom="page">
                <wp:posOffset>-8531225</wp:posOffset>
              </wp:positionV>
              <wp:extent cx="6344285" cy="9335135"/>
              <wp:effectExtent l="0" t="0" r="0" b="0"/>
              <wp:wrapNone/>
              <wp:docPr id="2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44285" cy="933513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2E8F3D" id="Rectangle 2" o:spid="_x0000_s1026" style="position:absolute;margin-left:-468.4pt;margin-top:-671.75pt;width:499.55pt;height:735.0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" o:allowincell="f" filled="f" strokeweight="1pt">
              <w10:wrap anchorx="page" anchory="page"/>
            </v:rect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0" allowOverlap="1" wp14:anchorId="3F3A836E" wp14:editId="4A01CFC2">
              <wp:simplePos x="0" y="0"/>
              <wp:positionH relativeFrom="page">
                <wp:posOffset>6345555</wp:posOffset>
              </wp:positionH>
              <wp:positionV relativeFrom="page">
                <wp:posOffset>394970</wp:posOffset>
              </wp:positionV>
              <wp:extent cx="180975" cy="180340"/>
              <wp:effectExtent l="0" t="0" r="0" b="0"/>
              <wp:wrapNone/>
              <wp:docPr id="20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588B80A" w14:textId="77777777" w:rsidR="009B7565" w:rsidRDefault="009B7565" w:rsidP="00FF29B8">
                          <w: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3A836E" id="Rectangle 6" o:spid="_x0000_s1026" style="position:absolute;left:0;text-align:left;margin-left:499.65pt;margin-top:31.1pt;width:14.25pt;height:14.2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" o:allowincell="f" filled="f" stroked="f" strokeweight=".25pt">
              <v:textbox inset="0,0,0,0">
                <w:txbxContent>
                  <w:p w14:paraId="5588B80A" w14:textId="77777777" w:rsidR="009B7565" w:rsidRDefault="009B7565" w:rsidP="00FF29B8">
                    <w:r>
                      <w:t>4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0" allowOverlap="1" wp14:anchorId="655857CA" wp14:editId="67C90732">
              <wp:simplePos x="0" y="0"/>
              <wp:positionH relativeFrom="page">
                <wp:posOffset>4770755</wp:posOffset>
              </wp:positionH>
              <wp:positionV relativeFrom="page">
                <wp:posOffset>394970</wp:posOffset>
              </wp:positionV>
              <wp:extent cx="180975" cy="180975"/>
              <wp:effectExtent l="0" t="0" r="0" b="0"/>
              <wp:wrapNone/>
              <wp:docPr id="19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F7F8EDA" w14:textId="77777777" w:rsidR="009B7565" w:rsidRDefault="009B7565" w:rsidP="00FF29B8">
                          <w: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5857CA" id="Rectangle 5" o:spid="_x0000_s1027" style="position:absolute;left:0;text-align:left;margin-left:375.65pt;margin-top:31.1pt;width:14.25pt;height:14.25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" o:allowincell="f" filled="f" stroked="f" strokeweight=".25pt">
              <v:textbox inset="0,0,0,0">
                <w:txbxContent>
                  <w:p w14:paraId="6F7F8EDA" w14:textId="77777777" w:rsidR="009B7565" w:rsidRDefault="009B7565" w:rsidP="00FF29B8">
                    <w:r>
                      <w:t>3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0" allowOverlap="1" wp14:anchorId="144FCA1D" wp14:editId="2625EBFF">
              <wp:simplePos x="0" y="0"/>
              <wp:positionH relativeFrom="page">
                <wp:posOffset>3168650</wp:posOffset>
              </wp:positionH>
              <wp:positionV relativeFrom="page">
                <wp:posOffset>394970</wp:posOffset>
              </wp:positionV>
              <wp:extent cx="180975" cy="180975"/>
              <wp:effectExtent l="0" t="0" r="0" b="0"/>
              <wp:wrapNone/>
              <wp:docPr id="18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9F244BB" w14:textId="77777777" w:rsidR="009B7565" w:rsidRDefault="009B7565" w:rsidP="00FF29B8">
                          <w: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4FCA1D" id="Rectangle 4" o:spid="_x0000_s1028" style="position:absolute;left:0;text-align:left;margin-left:249.5pt;margin-top:31.1pt;width:14.25pt;height:14.2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" o:allowincell="f" filled="f" stroked="f" strokeweight=".25pt">
              <v:textbox inset="0,0,0,0">
                <w:txbxContent>
                  <w:p w14:paraId="69F244BB" w14:textId="77777777" w:rsidR="009B7565" w:rsidRDefault="009B7565" w:rsidP="00FF29B8">
                    <w:r>
                      <w:t>2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0" allowOverlap="1" wp14:anchorId="0B5ABD69" wp14:editId="17DB5F85">
              <wp:simplePos x="0" y="0"/>
              <wp:positionH relativeFrom="page">
                <wp:posOffset>1612265</wp:posOffset>
              </wp:positionH>
              <wp:positionV relativeFrom="page">
                <wp:posOffset>397510</wp:posOffset>
              </wp:positionV>
              <wp:extent cx="180975" cy="180975"/>
              <wp:effectExtent l="0" t="0" r="0" b="0"/>
              <wp:wrapNone/>
              <wp:docPr id="17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6C74835" w14:textId="77777777" w:rsidR="009B7565" w:rsidRDefault="009B7565" w:rsidP="00FF29B8">
                          <w: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5ABD69" id="Rectangle 3" o:spid="_x0000_s1029" style="position:absolute;left:0;text-align:left;margin-left:126.95pt;margin-top:31.3pt;width:14.25pt;height:14.2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" o:allowincell="f" filled="f" stroked="f" strokeweight=".25pt">
              <v:textbox inset="0,0,0,0">
                <w:txbxContent>
                  <w:p w14:paraId="56C74835" w14:textId="77777777" w:rsidR="009B7565" w:rsidRDefault="009B7565" w:rsidP="00FF29B8">
                    <w:r>
                      <w:t>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72D7B1" wp14:editId="55EC288A">
              <wp:simplePos x="0" y="0"/>
              <wp:positionH relativeFrom="page">
                <wp:posOffset>720090</wp:posOffset>
              </wp:positionH>
              <wp:positionV relativeFrom="page">
                <wp:posOffset>1343025</wp:posOffset>
              </wp:positionV>
              <wp:extent cx="180975" cy="180975"/>
              <wp:effectExtent l="0" t="0" r="0" b="0"/>
              <wp:wrapNone/>
              <wp:docPr id="16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15A1D2A" w14:textId="77777777" w:rsidR="009B7565" w:rsidRDefault="009B7565" w:rsidP="00FF29B8">
                          <w: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72D7B1" id="Rectangle 12" o:spid="_x0000_s1030" style="position:absolute;left:0;text-align:left;margin-left:56.7pt;margin-top:105.75pt;width:14.25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" o:allowincell="f" filled="f" stroked="f" strokeweight=".5pt">
              <v:textbox inset="0,0,0,0">
                <w:txbxContent>
                  <w:p w14:paraId="015A1D2A" w14:textId="77777777" w:rsidR="009B7565" w:rsidRDefault="009B7565" w:rsidP="00FF29B8">
                    <w:r>
                      <w:t>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298558B" wp14:editId="2C2ED834">
              <wp:simplePos x="0" y="0"/>
              <wp:positionH relativeFrom="page">
                <wp:posOffset>720090</wp:posOffset>
              </wp:positionH>
              <wp:positionV relativeFrom="page">
                <wp:posOffset>2948305</wp:posOffset>
              </wp:positionV>
              <wp:extent cx="180975" cy="180975"/>
              <wp:effectExtent l="0" t="0" r="0" b="0"/>
              <wp:wrapNone/>
              <wp:docPr id="15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24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B91389D" w14:textId="77777777" w:rsidR="009B7565" w:rsidRDefault="009B7565" w:rsidP="00FF29B8">
                          <w:r>
                            <w:t>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98558B" id="Rectangle 17" o:spid="_x0000_s1031" style="position:absolute;left:0;text-align:left;margin-left:56.7pt;margin-top:232.15pt;width:14.25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" o:allowincell="f" filled="f" stroked="f" strokeweight="1.2pt">
              <v:textbox inset="0,0,0,0">
                <w:txbxContent>
                  <w:p w14:paraId="7B91389D" w14:textId="77777777" w:rsidR="009B7565" w:rsidRDefault="009B7565" w:rsidP="00FF29B8">
                    <w:r>
                      <w:t>B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3125611" wp14:editId="1C290D12">
              <wp:simplePos x="0" y="0"/>
              <wp:positionH relativeFrom="page">
                <wp:posOffset>720090</wp:posOffset>
              </wp:positionH>
              <wp:positionV relativeFrom="page">
                <wp:posOffset>4553585</wp:posOffset>
              </wp:positionV>
              <wp:extent cx="180975" cy="180975"/>
              <wp:effectExtent l="0" t="0" r="0" b="0"/>
              <wp:wrapNone/>
              <wp:docPr id="14" name="Rectangl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24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86B65C4" w14:textId="77777777" w:rsidR="009B7565" w:rsidRDefault="009B7565" w:rsidP="00FF29B8">
                          <w:r>
                            <w:t>C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125611" id="Rectangle 18" o:spid="_x0000_s1032" style="position:absolute;left:0;text-align:left;margin-left:56.7pt;margin-top:358.55pt;width:14.2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" o:allowincell="f" filled="f" stroked="f" strokeweight="1.2pt">
              <v:textbox inset="0,0,0,0">
                <w:txbxContent>
                  <w:p w14:paraId="686B65C4" w14:textId="77777777" w:rsidR="009B7565" w:rsidRDefault="009B7565" w:rsidP="00FF29B8">
                    <w:r>
                      <w:t>C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69E7444" wp14:editId="6DE73EA2">
              <wp:simplePos x="0" y="0"/>
              <wp:positionH relativeFrom="page">
                <wp:posOffset>737870</wp:posOffset>
              </wp:positionH>
              <wp:positionV relativeFrom="page">
                <wp:posOffset>2160905</wp:posOffset>
              </wp:positionV>
              <wp:extent cx="144145" cy="635"/>
              <wp:effectExtent l="0" t="0" r="0" b="0"/>
              <wp:wrapNone/>
              <wp:docPr id="13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4414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9B8F7C" id="Line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.1pt,170.15pt" to="69.45pt,1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0" allowOverlap="1" wp14:anchorId="1215E0B7" wp14:editId="5B5AB78C">
              <wp:simplePos x="0" y="0"/>
              <wp:positionH relativeFrom="page">
                <wp:posOffset>737870</wp:posOffset>
              </wp:positionH>
              <wp:positionV relativeFrom="page">
                <wp:posOffset>3781425</wp:posOffset>
              </wp:positionV>
              <wp:extent cx="144145" cy="635"/>
              <wp:effectExtent l="0" t="0" r="0" b="0"/>
              <wp:wrapNone/>
              <wp:docPr id="12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4414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5E614D" id="Line 7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.1pt,297.75pt" to="69.45pt,2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678B0D9" wp14:editId="424068E0">
              <wp:simplePos x="0" y="0"/>
              <wp:positionH relativeFrom="page">
                <wp:posOffset>737870</wp:posOffset>
              </wp:positionH>
              <wp:positionV relativeFrom="page">
                <wp:posOffset>5401945</wp:posOffset>
              </wp:positionV>
              <wp:extent cx="144145" cy="635"/>
              <wp:effectExtent l="0" t="0" r="0" b="0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4414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BA1B8D" id="Line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.1pt,425.35pt" to="69.45pt,4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16F15B05" wp14:editId="060FC014">
              <wp:simplePos x="0" y="0"/>
              <wp:positionH relativeFrom="page">
                <wp:posOffset>720090</wp:posOffset>
              </wp:positionH>
              <wp:positionV relativeFrom="page">
                <wp:posOffset>7764145</wp:posOffset>
              </wp:positionV>
              <wp:extent cx="180975" cy="180975"/>
              <wp:effectExtent l="0" t="0" r="0" b="0"/>
              <wp:wrapNone/>
              <wp:docPr id="10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24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04E07B1" w14:textId="77777777" w:rsidR="009B7565" w:rsidRDefault="009B7565" w:rsidP="00FF29B8">
                          <w: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F15B05" id="Rectangle 20" o:spid="_x0000_s1033" style="position:absolute;left:0;text-align:left;margin-left:56.7pt;margin-top:611.35pt;width:14.25pt;height:14.2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" o:allowincell="f" filled="f" stroked="f" strokeweight="1.2pt">
              <v:textbox inset="0,0,0,0">
                <w:txbxContent>
                  <w:p w14:paraId="604E07B1" w14:textId="77777777" w:rsidR="009B7565" w:rsidRDefault="009B7565" w:rsidP="00FF29B8">
                    <w:r>
                      <w:t>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074082F9" wp14:editId="25487CC9">
              <wp:simplePos x="0" y="0"/>
              <wp:positionH relativeFrom="page">
                <wp:posOffset>720090</wp:posOffset>
              </wp:positionH>
              <wp:positionV relativeFrom="page">
                <wp:posOffset>9369425</wp:posOffset>
              </wp:positionV>
              <wp:extent cx="180975" cy="180975"/>
              <wp:effectExtent l="0" t="0" r="0" b="0"/>
              <wp:wrapNone/>
              <wp:docPr id="9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24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264D1DF" w14:textId="77777777" w:rsidR="009B7565" w:rsidRDefault="009B7565" w:rsidP="00FF29B8">
                          <w:r>
                            <w:t>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4082F9" id="Rectangle 21" o:spid="_x0000_s1034" style="position:absolute;left:0;text-align:left;margin-left:56.7pt;margin-top:737.75pt;width:14.25pt;height:14.2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" o:allowincell="f" filled="f" stroked="f" strokeweight="1.2pt">
              <v:textbox inset="0,0,0,0">
                <w:txbxContent>
                  <w:p w14:paraId="4264D1DF" w14:textId="77777777" w:rsidR="009B7565" w:rsidRDefault="009B7565" w:rsidP="00FF29B8">
                    <w:r>
                      <w:t>F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38B2C865" wp14:editId="68E7E35D">
              <wp:simplePos x="0" y="0"/>
              <wp:positionH relativeFrom="page">
                <wp:posOffset>720090</wp:posOffset>
              </wp:positionH>
              <wp:positionV relativeFrom="page">
                <wp:posOffset>6158865</wp:posOffset>
              </wp:positionV>
              <wp:extent cx="180975" cy="180975"/>
              <wp:effectExtent l="0" t="0" r="0" b="0"/>
              <wp:wrapNone/>
              <wp:docPr id="8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24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6305963" w14:textId="77777777" w:rsidR="009B7565" w:rsidRDefault="009B7565" w:rsidP="00FF29B8">
                          <w:r>
                            <w:t>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B2C865" id="Rectangle 19" o:spid="_x0000_s1035" style="position:absolute;left:0;text-align:left;margin-left:56.7pt;margin-top:484.95pt;width:14.25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" o:allowincell="f" filled="f" stroked="f" strokeweight="1.2pt">
              <v:textbox inset="0,0,0,0">
                <w:txbxContent>
                  <w:p w14:paraId="56305963" w14:textId="77777777" w:rsidR="009B7565" w:rsidRDefault="009B7565" w:rsidP="00FF29B8">
                    <w:r>
                      <w:t>D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256AE22" wp14:editId="61E110D1">
              <wp:simplePos x="0" y="0"/>
              <wp:positionH relativeFrom="page">
                <wp:posOffset>737870</wp:posOffset>
              </wp:positionH>
              <wp:positionV relativeFrom="page">
                <wp:posOffset>8632190</wp:posOffset>
              </wp:positionV>
              <wp:extent cx="144145" cy="635"/>
              <wp:effectExtent l="0" t="0" r="0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4414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016255" id="Line 1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.1pt,679.7pt" to="69.45pt,6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3821506" wp14:editId="124F0249">
              <wp:simplePos x="0" y="0"/>
              <wp:positionH relativeFrom="page">
                <wp:posOffset>737870</wp:posOffset>
              </wp:positionH>
              <wp:positionV relativeFrom="page">
                <wp:posOffset>7022465</wp:posOffset>
              </wp:positionV>
              <wp:extent cx="144145" cy="635"/>
              <wp:effectExtent l="0" t="0" r="0" b="0"/>
              <wp:wrapNone/>
              <wp:docPr id="6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4414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E8133F" id="Line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.1pt,552.95pt" to="69.45pt,5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7B7B392A" wp14:editId="7C17749F">
              <wp:simplePos x="0" y="0"/>
              <wp:positionH relativeFrom="page">
                <wp:posOffset>882015</wp:posOffset>
              </wp:positionH>
              <wp:positionV relativeFrom="page">
                <wp:posOffset>396875</wp:posOffset>
              </wp:positionV>
              <wp:extent cx="6344285" cy="144145"/>
              <wp:effectExtent l="0" t="0" r="0" b="0"/>
              <wp:wrapNone/>
              <wp:docPr id="5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44285" cy="144145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778A7A" id="Rectangle 8" o:spid="_x0000_s1026" style="position:absolute;margin-left:69.45pt;margin-top:31.25pt;width:499.55pt;height:11.3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" o:allowincell="f" filled="f" strokeweight=".5pt">
              <w10:wrap anchorx="page" anchory="page"/>
            </v:rect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3EDBB166" wp14:editId="3CADB201">
              <wp:simplePos x="0" y="0"/>
              <wp:positionH relativeFrom="page">
                <wp:posOffset>2473325</wp:posOffset>
              </wp:positionH>
              <wp:positionV relativeFrom="page">
                <wp:posOffset>396240</wp:posOffset>
              </wp:positionV>
              <wp:extent cx="635" cy="144145"/>
              <wp:effectExtent l="0" t="0" r="0" b="0"/>
              <wp:wrapNone/>
              <wp:docPr id="4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14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2F6ABD" id="Line 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4.75pt,31.2pt" to="194.8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3D145090" wp14:editId="6E92B5BD">
              <wp:simplePos x="0" y="0"/>
              <wp:positionH relativeFrom="page">
                <wp:posOffset>4057650</wp:posOffset>
              </wp:positionH>
              <wp:positionV relativeFrom="page">
                <wp:posOffset>396240</wp:posOffset>
              </wp:positionV>
              <wp:extent cx="635" cy="144145"/>
              <wp:effectExtent l="0" t="0" r="0" b="0"/>
              <wp:wrapNone/>
              <wp:docPr id="3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14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B8B861" id="Line 10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9.5pt,31.2pt" to="319.55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9B7565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34872B63" wp14:editId="0D530AA6">
              <wp:simplePos x="0" y="0"/>
              <wp:positionH relativeFrom="page">
                <wp:posOffset>5645785</wp:posOffset>
              </wp:positionH>
              <wp:positionV relativeFrom="page">
                <wp:posOffset>396240</wp:posOffset>
              </wp:positionV>
              <wp:extent cx="635" cy="144145"/>
              <wp:effectExtent l="0" t="0" r="0" b="0"/>
              <wp:wrapNone/>
              <wp:docPr id="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14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1E0702" id="Line 1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44.55pt,31.2pt" to="444.6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1E5B1" w14:textId="75CF07B2" w:rsidR="00E07506" w:rsidRDefault="00000000">
    <w:pPr>
      <w:pStyle w:val="Cabealho"/>
    </w:pPr>
    <w:r>
      <w:rPr>
        <w:noProof/>
      </w:rPr>
      <w:pict w14:anchorId="364AFCB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557656" o:spid="_x0000_s1027" type="#_x0000_t136" style="position:absolute;left:0;text-align:left;margin-left:0;margin-top:0;width:463.95pt;height:185.55pt;rotation:315;z-index:-2516459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892"/>
    <w:multiLevelType w:val="hybridMultilevel"/>
    <w:tmpl w:val="77402F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07DB"/>
    <w:multiLevelType w:val="hybridMultilevel"/>
    <w:tmpl w:val="E4E81D9E"/>
    <w:lvl w:ilvl="0" w:tplc="0416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07811384"/>
    <w:multiLevelType w:val="hybridMultilevel"/>
    <w:tmpl w:val="E2AEC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17272"/>
    <w:multiLevelType w:val="hybridMultilevel"/>
    <w:tmpl w:val="A1A6D96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15339A"/>
    <w:multiLevelType w:val="hybridMultilevel"/>
    <w:tmpl w:val="90103AC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B808B4"/>
    <w:multiLevelType w:val="hybridMultilevel"/>
    <w:tmpl w:val="366C2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C33B2"/>
    <w:multiLevelType w:val="hybridMultilevel"/>
    <w:tmpl w:val="DD6AEA1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0738FF"/>
    <w:multiLevelType w:val="hybridMultilevel"/>
    <w:tmpl w:val="A698A3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97727"/>
    <w:multiLevelType w:val="hybridMultilevel"/>
    <w:tmpl w:val="E1E6F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434610"/>
    <w:multiLevelType w:val="hybridMultilevel"/>
    <w:tmpl w:val="3F2627E6"/>
    <w:lvl w:ilvl="0" w:tplc="0416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E64841"/>
    <w:multiLevelType w:val="hybridMultilevel"/>
    <w:tmpl w:val="90AECDFA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1D3C2D5C"/>
    <w:multiLevelType w:val="multilevel"/>
    <w:tmpl w:val="D60ADE42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851"/>
        </w:tabs>
        <w:ind w:left="851" w:hanging="454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D487AAF"/>
    <w:multiLevelType w:val="hybridMultilevel"/>
    <w:tmpl w:val="7102C6DC"/>
    <w:lvl w:ilvl="0" w:tplc="0416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24474"/>
    <w:multiLevelType w:val="hybridMultilevel"/>
    <w:tmpl w:val="C9FEB3AC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205A4FE0"/>
    <w:multiLevelType w:val="hybridMultilevel"/>
    <w:tmpl w:val="1D10434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485C0D"/>
    <w:multiLevelType w:val="hybridMultilevel"/>
    <w:tmpl w:val="3B5A3C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565771"/>
    <w:multiLevelType w:val="hybridMultilevel"/>
    <w:tmpl w:val="9FD2A5A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C87BE3"/>
    <w:multiLevelType w:val="hybridMultilevel"/>
    <w:tmpl w:val="F5E4DF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80655B"/>
    <w:multiLevelType w:val="hybridMultilevel"/>
    <w:tmpl w:val="EAC0692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C473783"/>
    <w:multiLevelType w:val="hybridMultilevel"/>
    <w:tmpl w:val="EDA2E834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3E6145A5"/>
    <w:multiLevelType w:val="hybridMultilevel"/>
    <w:tmpl w:val="4216D7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81967"/>
    <w:multiLevelType w:val="hybridMultilevel"/>
    <w:tmpl w:val="53FC568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" w15:restartNumberingAfterBreak="0">
    <w:nsid w:val="42905D43"/>
    <w:multiLevelType w:val="hybridMultilevel"/>
    <w:tmpl w:val="D1265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2E158B"/>
    <w:multiLevelType w:val="hybridMultilevel"/>
    <w:tmpl w:val="768E84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EA3211"/>
    <w:multiLevelType w:val="hybridMultilevel"/>
    <w:tmpl w:val="0C72C52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3D4512"/>
    <w:multiLevelType w:val="hybridMultilevel"/>
    <w:tmpl w:val="5EA8C544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6" w15:restartNumberingAfterBreak="0">
    <w:nsid w:val="47A54545"/>
    <w:multiLevelType w:val="hybridMultilevel"/>
    <w:tmpl w:val="E00CA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125C01"/>
    <w:multiLevelType w:val="hybridMultilevel"/>
    <w:tmpl w:val="D3920E9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 w15:restartNumberingAfterBreak="0">
    <w:nsid w:val="4AA72BE2"/>
    <w:multiLevelType w:val="hybridMultilevel"/>
    <w:tmpl w:val="4DFC2D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F0B19"/>
    <w:multiLevelType w:val="hybridMultilevel"/>
    <w:tmpl w:val="A254025A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0" w15:restartNumberingAfterBreak="0">
    <w:nsid w:val="514F095E"/>
    <w:multiLevelType w:val="hybridMultilevel"/>
    <w:tmpl w:val="6038DF62"/>
    <w:lvl w:ilvl="0" w:tplc="104CA41C">
      <w:start w:val="1"/>
      <w:numFmt w:val="bullet"/>
      <w:lvlText w:val=""/>
      <w:lvlJc w:val="left"/>
      <w:pPr>
        <w:tabs>
          <w:tab w:val="num" w:pos="1083"/>
        </w:tabs>
        <w:ind w:left="1083" w:hanging="363"/>
      </w:pPr>
      <w:rPr>
        <w:rFonts w:ascii="Symbol" w:hAnsi="Symbol" w:hint="default"/>
        <w:color w:val="auto"/>
      </w:rPr>
    </w:lvl>
    <w:lvl w:ilvl="1" w:tplc="68D67B48">
      <w:start w:val="1"/>
      <w:numFmt w:val="bullet"/>
      <w:lvlText w:val=""/>
      <w:lvlJc w:val="left"/>
      <w:pPr>
        <w:tabs>
          <w:tab w:val="num" w:pos="1283"/>
        </w:tabs>
        <w:ind w:left="1283" w:hanging="360"/>
      </w:pPr>
      <w:rPr>
        <w:rFonts w:ascii="Wingdings" w:hAnsi="Wingdings" w:hint="default"/>
        <w:sz w:val="20"/>
      </w:rPr>
    </w:lvl>
    <w:lvl w:ilvl="2" w:tplc="04160005">
      <w:start w:val="1"/>
      <w:numFmt w:val="bullet"/>
      <w:lvlText w:val=""/>
      <w:lvlJc w:val="left"/>
      <w:pPr>
        <w:tabs>
          <w:tab w:val="num" w:pos="2003"/>
        </w:tabs>
        <w:ind w:left="2003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723"/>
        </w:tabs>
        <w:ind w:left="2723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443"/>
        </w:tabs>
        <w:ind w:left="34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163"/>
        </w:tabs>
        <w:ind w:left="41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883"/>
        </w:tabs>
        <w:ind w:left="48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603"/>
        </w:tabs>
        <w:ind w:left="56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323"/>
        </w:tabs>
        <w:ind w:left="6323" w:hanging="360"/>
      </w:pPr>
      <w:rPr>
        <w:rFonts w:ascii="Wingdings" w:hAnsi="Wingdings" w:hint="default"/>
      </w:rPr>
    </w:lvl>
  </w:abstractNum>
  <w:abstractNum w:abstractNumId="31" w15:restartNumberingAfterBreak="0">
    <w:nsid w:val="54D82494"/>
    <w:multiLevelType w:val="hybridMultilevel"/>
    <w:tmpl w:val="F69C68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4ED558C"/>
    <w:multiLevelType w:val="hybridMultilevel"/>
    <w:tmpl w:val="30C2F7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EDA17EC"/>
    <w:multiLevelType w:val="hybridMultilevel"/>
    <w:tmpl w:val="B162A76E"/>
    <w:lvl w:ilvl="0" w:tplc="E7763846">
      <w:start w:val="1"/>
      <w:numFmt w:val="decimal"/>
      <w:lvlText w:val="%1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2BB6035"/>
    <w:multiLevelType w:val="hybridMultilevel"/>
    <w:tmpl w:val="18CA3FB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48A5E43"/>
    <w:multiLevelType w:val="hybridMultilevel"/>
    <w:tmpl w:val="066839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D43330"/>
    <w:multiLevelType w:val="hybridMultilevel"/>
    <w:tmpl w:val="F2C03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1D7C19"/>
    <w:multiLevelType w:val="hybridMultilevel"/>
    <w:tmpl w:val="2A8C9F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1C63D1"/>
    <w:multiLevelType w:val="hybridMultilevel"/>
    <w:tmpl w:val="11EE47A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161726">
    <w:abstractNumId w:val="11"/>
  </w:num>
  <w:num w:numId="2" w16cid:durableId="1858734228">
    <w:abstractNumId w:val="30"/>
  </w:num>
  <w:num w:numId="3" w16cid:durableId="1394347683">
    <w:abstractNumId w:val="33"/>
  </w:num>
  <w:num w:numId="4" w16cid:durableId="710610898">
    <w:abstractNumId w:val="6"/>
  </w:num>
  <w:num w:numId="5" w16cid:durableId="529414041">
    <w:abstractNumId w:val="20"/>
  </w:num>
  <w:num w:numId="6" w16cid:durableId="247083402">
    <w:abstractNumId w:val="37"/>
  </w:num>
  <w:num w:numId="7" w16cid:durableId="2077196269">
    <w:abstractNumId w:val="25"/>
  </w:num>
  <w:num w:numId="8" w16cid:durableId="162471149">
    <w:abstractNumId w:val="13"/>
  </w:num>
  <w:num w:numId="9" w16cid:durableId="1367098337">
    <w:abstractNumId w:val="2"/>
  </w:num>
  <w:num w:numId="10" w16cid:durableId="584916634">
    <w:abstractNumId w:val="8"/>
  </w:num>
  <w:num w:numId="11" w16cid:durableId="1505394058">
    <w:abstractNumId w:val="35"/>
  </w:num>
  <w:num w:numId="12" w16cid:durableId="1651980225">
    <w:abstractNumId w:val="36"/>
  </w:num>
  <w:num w:numId="13" w16cid:durableId="1422876414">
    <w:abstractNumId w:val="5"/>
  </w:num>
  <w:num w:numId="14" w16cid:durableId="538396465">
    <w:abstractNumId w:val="29"/>
  </w:num>
  <w:num w:numId="15" w16cid:durableId="541941000">
    <w:abstractNumId w:val="19"/>
  </w:num>
  <w:num w:numId="16" w16cid:durableId="1495878234">
    <w:abstractNumId w:val="22"/>
  </w:num>
  <w:num w:numId="17" w16cid:durableId="1042054010">
    <w:abstractNumId w:val="23"/>
  </w:num>
  <w:num w:numId="18" w16cid:durableId="875001864">
    <w:abstractNumId w:val="0"/>
  </w:num>
  <w:num w:numId="19" w16cid:durableId="49036258">
    <w:abstractNumId w:val="26"/>
  </w:num>
  <w:num w:numId="20" w16cid:durableId="1062406927">
    <w:abstractNumId w:val="10"/>
  </w:num>
  <w:num w:numId="21" w16cid:durableId="542448760">
    <w:abstractNumId w:val="12"/>
  </w:num>
  <w:num w:numId="22" w16cid:durableId="1876774100">
    <w:abstractNumId w:val="9"/>
  </w:num>
  <w:num w:numId="23" w16cid:durableId="214857656">
    <w:abstractNumId w:val="7"/>
  </w:num>
  <w:num w:numId="24" w16cid:durableId="2045859571">
    <w:abstractNumId w:val="1"/>
  </w:num>
  <w:num w:numId="25" w16cid:durableId="73401536">
    <w:abstractNumId w:val="15"/>
  </w:num>
  <w:num w:numId="26" w16cid:durableId="1301575411">
    <w:abstractNumId w:val="28"/>
  </w:num>
  <w:num w:numId="27" w16cid:durableId="501555311">
    <w:abstractNumId w:val="17"/>
  </w:num>
  <w:num w:numId="28" w16cid:durableId="837774018">
    <w:abstractNumId w:val="14"/>
  </w:num>
  <w:num w:numId="29" w16cid:durableId="1884557794">
    <w:abstractNumId w:val="16"/>
  </w:num>
  <w:num w:numId="30" w16cid:durableId="33387972">
    <w:abstractNumId w:val="18"/>
  </w:num>
  <w:num w:numId="31" w16cid:durableId="422412182">
    <w:abstractNumId w:val="32"/>
  </w:num>
  <w:num w:numId="32" w16cid:durableId="362826984">
    <w:abstractNumId w:val="38"/>
  </w:num>
  <w:num w:numId="33" w16cid:durableId="1165439693">
    <w:abstractNumId w:val="4"/>
  </w:num>
  <w:num w:numId="34" w16cid:durableId="388915666">
    <w:abstractNumId w:val="3"/>
  </w:num>
  <w:num w:numId="35" w16cid:durableId="1569340691">
    <w:abstractNumId w:val="24"/>
  </w:num>
  <w:num w:numId="36" w16cid:durableId="910384465">
    <w:abstractNumId w:val="21"/>
  </w:num>
  <w:num w:numId="37" w16cid:durableId="1448353509">
    <w:abstractNumId w:val="31"/>
  </w:num>
  <w:num w:numId="38" w16cid:durableId="570701600">
    <w:abstractNumId w:val="27"/>
  </w:num>
  <w:num w:numId="39" w16cid:durableId="111559276">
    <w:abstractNumId w:val="3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66"/>
    <w:rsid w:val="0000077E"/>
    <w:rsid w:val="00000C6C"/>
    <w:rsid w:val="00001380"/>
    <w:rsid w:val="00010E4A"/>
    <w:rsid w:val="00013FDA"/>
    <w:rsid w:val="00015B09"/>
    <w:rsid w:val="00016762"/>
    <w:rsid w:val="00023BD5"/>
    <w:rsid w:val="00050839"/>
    <w:rsid w:val="00050B98"/>
    <w:rsid w:val="00052868"/>
    <w:rsid w:val="00052D74"/>
    <w:rsid w:val="00054472"/>
    <w:rsid w:val="000565FD"/>
    <w:rsid w:val="00056913"/>
    <w:rsid w:val="00057C4B"/>
    <w:rsid w:val="0006072D"/>
    <w:rsid w:val="00061C53"/>
    <w:rsid w:val="00061DE2"/>
    <w:rsid w:val="00062CB5"/>
    <w:rsid w:val="00063640"/>
    <w:rsid w:val="00063929"/>
    <w:rsid w:val="0007634D"/>
    <w:rsid w:val="000822DB"/>
    <w:rsid w:val="00082E9A"/>
    <w:rsid w:val="00086922"/>
    <w:rsid w:val="00087A4E"/>
    <w:rsid w:val="00087E7F"/>
    <w:rsid w:val="000900F6"/>
    <w:rsid w:val="0009116B"/>
    <w:rsid w:val="000913F3"/>
    <w:rsid w:val="000928B5"/>
    <w:rsid w:val="000A2B30"/>
    <w:rsid w:val="000A44DE"/>
    <w:rsid w:val="000A5EE4"/>
    <w:rsid w:val="000A6B58"/>
    <w:rsid w:val="000A77B8"/>
    <w:rsid w:val="000B1B83"/>
    <w:rsid w:val="000B5770"/>
    <w:rsid w:val="000C1180"/>
    <w:rsid w:val="000C3483"/>
    <w:rsid w:val="000C3485"/>
    <w:rsid w:val="000C41D7"/>
    <w:rsid w:val="000C7D6B"/>
    <w:rsid w:val="000D347C"/>
    <w:rsid w:val="000E09B9"/>
    <w:rsid w:val="000E6818"/>
    <w:rsid w:val="000E7B22"/>
    <w:rsid w:val="000F13AF"/>
    <w:rsid w:val="000F1C48"/>
    <w:rsid w:val="000F3292"/>
    <w:rsid w:val="00101427"/>
    <w:rsid w:val="00102154"/>
    <w:rsid w:val="00113896"/>
    <w:rsid w:val="00115006"/>
    <w:rsid w:val="00115683"/>
    <w:rsid w:val="00124564"/>
    <w:rsid w:val="00125937"/>
    <w:rsid w:val="001314F5"/>
    <w:rsid w:val="00136871"/>
    <w:rsid w:val="00137D2C"/>
    <w:rsid w:val="00143B1F"/>
    <w:rsid w:val="00153A28"/>
    <w:rsid w:val="00161910"/>
    <w:rsid w:val="00161E32"/>
    <w:rsid w:val="00162BE7"/>
    <w:rsid w:val="00165F49"/>
    <w:rsid w:val="001665ED"/>
    <w:rsid w:val="00177B1B"/>
    <w:rsid w:val="00183606"/>
    <w:rsid w:val="001879E5"/>
    <w:rsid w:val="00191EAA"/>
    <w:rsid w:val="00196817"/>
    <w:rsid w:val="001A0AEE"/>
    <w:rsid w:val="001A2082"/>
    <w:rsid w:val="001A2B81"/>
    <w:rsid w:val="001A5400"/>
    <w:rsid w:val="001A5AE3"/>
    <w:rsid w:val="001B1328"/>
    <w:rsid w:val="001B4A31"/>
    <w:rsid w:val="001B5245"/>
    <w:rsid w:val="001C08B4"/>
    <w:rsid w:val="001C195A"/>
    <w:rsid w:val="001C50C0"/>
    <w:rsid w:val="001D3B92"/>
    <w:rsid w:val="001D52D5"/>
    <w:rsid w:val="001D6064"/>
    <w:rsid w:val="001E1E20"/>
    <w:rsid w:val="001E46A2"/>
    <w:rsid w:val="001E52B4"/>
    <w:rsid w:val="001F18B9"/>
    <w:rsid w:val="002006D9"/>
    <w:rsid w:val="0020116C"/>
    <w:rsid w:val="00213012"/>
    <w:rsid w:val="002145BA"/>
    <w:rsid w:val="00221FE8"/>
    <w:rsid w:val="00223491"/>
    <w:rsid w:val="0022623F"/>
    <w:rsid w:val="00227DAD"/>
    <w:rsid w:val="0023652A"/>
    <w:rsid w:val="00246C30"/>
    <w:rsid w:val="00250039"/>
    <w:rsid w:val="00252C97"/>
    <w:rsid w:val="00253BFE"/>
    <w:rsid w:val="00254DE1"/>
    <w:rsid w:val="00254FF1"/>
    <w:rsid w:val="0025675C"/>
    <w:rsid w:val="00256CFF"/>
    <w:rsid w:val="00260F7D"/>
    <w:rsid w:val="002654C2"/>
    <w:rsid w:val="002725D9"/>
    <w:rsid w:val="002832F7"/>
    <w:rsid w:val="0028399C"/>
    <w:rsid w:val="00285B36"/>
    <w:rsid w:val="002869A1"/>
    <w:rsid w:val="0029193D"/>
    <w:rsid w:val="00293404"/>
    <w:rsid w:val="0029385C"/>
    <w:rsid w:val="00294CE7"/>
    <w:rsid w:val="00294F8C"/>
    <w:rsid w:val="002A376A"/>
    <w:rsid w:val="002A44B9"/>
    <w:rsid w:val="002A696B"/>
    <w:rsid w:val="002B03AA"/>
    <w:rsid w:val="002B286C"/>
    <w:rsid w:val="002B301D"/>
    <w:rsid w:val="002C0E79"/>
    <w:rsid w:val="002C19AC"/>
    <w:rsid w:val="002C30DF"/>
    <w:rsid w:val="002C7825"/>
    <w:rsid w:val="002C7A3F"/>
    <w:rsid w:val="002D3789"/>
    <w:rsid w:val="002D40BB"/>
    <w:rsid w:val="002D686B"/>
    <w:rsid w:val="002E376D"/>
    <w:rsid w:val="002E5739"/>
    <w:rsid w:val="002F1160"/>
    <w:rsid w:val="002F1543"/>
    <w:rsid w:val="002F6584"/>
    <w:rsid w:val="00300C0D"/>
    <w:rsid w:val="00303FEE"/>
    <w:rsid w:val="00304FB9"/>
    <w:rsid w:val="0030681E"/>
    <w:rsid w:val="00307E2B"/>
    <w:rsid w:val="00313B44"/>
    <w:rsid w:val="00314E80"/>
    <w:rsid w:val="00316855"/>
    <w:rsid w:val="00320711"/>
    <w:rsid w:val="00320BA1"/>
    <w:rsid w:val="0032787D"/>
    <w:rsid w:val="003307D6"/>
    <w:rsid w:val="00330C86"/>
    <w:rsid w:val="00333983"/>
    <w:rsid w:val="00336576"/>
    <w:rsid w:val="00342294"/>
    <w:rsid w:val="0034700E"/>
    <w:rsid w:val="003561E1"/>
    <w:rsid w:val="00360B51"/>
    <w:rsid w:val="00361111"/>
    <w:rsid w:val="00367782"/>
    <w:rsid w:val="003703D5"/>
    <w:rsid w:val="00371F26"/>
    <w:rsid w:val="00372326"/>
    <w:rsid w:val="0037606D"/>
    <w:rsid w:val="003763EA"/>
    <w:rsid w:val="00383985"/>
    <w:rsid w:val="00386E54"/>
    <w:rsid w:val="00387AA8"/>
    <w:rsid w:val="0039538D"/>
    <w:rsid w:val="00395DA3"/>
    <w:rsid w:val="003A6C1D"/>
    <w:rsid w:val="003B6DAE"/>
    <w:rsid w:val="003B70E7"/>
    <w:rsid w:val="003C199D"/>
    <w:rsid w:val="003C3152"/>
    <w:rsid w:val="003C4237"/>
    <w:rsid w:val="003C5E03"/>
    <w:rsid w:val="003C6BE6"/>
    <w:rsid w:val="003D132D"/>
    <w:rsid w:val="003D4F2A"/>
    <w:rsid w:val="003D501B"/>
    <w:rsid w:val="003E2A1C"/>
    <w:rsid w:val="003E2C2C"/>
    <w:rsid w:val="003E4C2E"/>
    <w:rsid w:val="003E7EB8"/>
    <w:rsid w:val="003F370C"/>
    <w:rsid w:val="003F39D4"/>
    <w:rsid w:val="00404177"/>
    <w:rsid w:val="00405EAB"/>
    <w:rsid w:val="00411381"/>
    <w:rsid w:val="00412383"/>
    <w:rsid w:val="00423AB5"/>
    <w:rsid w:val="00423DE7"/>
    <w:rsid w:val="00425975"/>
    <w:rsid w:val="00425D8F"/>
    <w:rsid w:val="00433B0A"/>
    <w:rsid w:val="004362AB"/>
    <w:rsid w:val="00437005"/>
    <w:rsid w:val="004407B0"/>
    <w:rsid w:val="00445F00"/>
    <w:rsid w:val="00450EFC"/>
    <w:rsid w:val="00450FFB"/>
    <w:rsid w:val="0045650F"/>
    <w:rsid w:val="0045705E"/>
    <w:rsid w:val="0046150D"/>
    <w:rsid w:val="00466297"/>
    <w:rsid w:val="004666D7"/>
    <w:rsid w:val="00471525"/>
    <w:rsid w:val="004734C1"/>
    <w:rsid w:val="0047456D"/>
    <w:rsid w:val="00482DF7"/>
    <w:rsid w:val="00483D26"/>
    <w:rsid w:val="004877F9"/>
    <w:rsid w:val="00490578"/>
    <w:rsid w:val="00495012"/>
    <w:rsid w:val="004A353E"/>
    <w:rsid w:val="004A4B83"/>
    <w:rsid w:val="004A4DB2"/>
    <w:rsid w:val="004A53BB"/>
    <w:rsid w:val="004B611E"/>
    <w:rsid w:val="004B6DFC"/>
    <w:rsid w:val="004C0B63"/>
    <w:rsid w:val="004C3AD9"/>
    <w:rsid w:val="004C61DE"/>
    <w:rsid w:val="004C6F32"/>
    <w:rsid w:val="004D1E0C"/>
    <w:rsid w:val="004D2767"/>
    <w:rsid w:val="004D478E"/>
    <w:rsid w:val="004D4CF9"/>
    <w:rsid w:val="004E2AAC"/>
    <w:rsid w:val="004E4C11"/>
    <w:rsid w:val="004E5FA8"/>
    <w:rsid w:val="004E6768"/>
    <w:rsid w:val="004F0208"/>
    <w:rsid w:val="004F2930"/>
    <w:rsid w:val="00500542"/>
    <w:rsid w:val="00500898"/>
    <w:rsid w:val="00500D11"/>
    <w:rsid w:val="0050181B"/>
    <w:rsid w:val="005022F2"/>
    <w:rsid w:val="0050332E"/>
    <w:rsid w:val="00503CD3"/>
    <w:rsid w:val="00504AF1"/>
    <w:rsid w:val="005212FD"/>
    <w:rsid w:val="005235CF"/>
    <w:rsid w:val="00523DB3"/>
    <w:rsid w:val="00524A62"/>
    <w:rsid w:val="00526AE4"/>
    <w:rsid w:val="00527C96"/>
    <w:rsid w:val="00535C76"/>
    <w:rsid w:val="00543B94"/>
    <w:rsid w:val="00550D1C"/>
    <w:rsid w:val="00551303"/>
    <w:rsid w:val="00555D47"/>
    <w:rsid w:val="00560A0D"/>
    <w:rsid w:val="00564C24"/>
    <w:rsid w:val="005677E0"/>
    <w:rsid w:val="00567E27"/>
    <w:rsid w:val="00576670"/>
    <w:rsid w:val="00577295"/>
    <w:rsid w:val="00580EE1"/>
    <w:rsid w:val="00590DBA"/>
    <w:rsid w:val="00593844"/>
    <w:rsid w:val="005938A7"/>
    <w:rsid w:val="0059425E"/>
    <w:rsid w:val="005963AE"/>
    <w:rsid w:val="00596BF6"/>
    <w:rsid w:val="005A26C0"/>
    <w:rsid w:val="005A2AC4"/>
    <w:rsid w:val="005A3BA2"/>
    <w:rsid w:val="005A4F2C"/>
    <w:rsid w:val="005A7994"/>
    <w:rsid w:val="005C0F33"/>
    <w:rsid w:val="005C5EB6"/>
    <w:rsid w:val="005C772B"/>
    <w:rsid w:val="005D0C98"/>
    <w:rsid w:val="005D570A"/>
    <w:rsid w:val="005D58B6"/>
    <w:rsid w:val="005D6C73"/>
    <w:rsid w:val="005E26F1"/>
    <w:rsid w:val="005E612D"/>
    <w:rsid w:val="005E6E3C"/>
    <w:rsid w:val="005E7606"/>
    <w:rsid w:val="005F0706"/>
    <w:rsid w:val="005F37B4"/>
    <w:rsid w:val="00602CA6"/>
    <w:rsid w:val="00610C5B"/>
    <w:rsid w:val="0061181B"/>
    <w:rsid w:val="006139E6"/>
    <w:rsid w:val="00615307"/>
    <w:rsid w:val="00617744"/>
    <w:rsid w:val="00623BDD"/>
    <w:rsid w:val="00625296"/>
    <w:rsid w:val="006307A2"/>
    <w:rsid w:val="00632C9E"/>
    <w:rsid w:val="0063305D"/>
    <w:rsid w:val="00633ED2"/>
    <w:rsid w:val="00637A35"/>
    <w:rsid w:val="0064128E"/>
    <w:rsid w:val="0064493B"/>
    <w:rsid w:val="006465DB"/>
    <w:rsid w:val="00653D85"/>
    <w:rsid w:val="0065689D"/>
    <w:rsid w:val="006568E1"/>
    <w:rsid w:val="00664EBE"/>
    <w:rsid w:val="006652EC"/>
    <w:rsid w:val="00666608"/>
    <w:rsid w:val="006710E1"/>
    <w:rsid w:val="006718E3"/>
    <w:rsid w:val="00671B30"/>
    <w:rsid w:val="00672AE6"/>
    <w:rsid w:val="006735FA"/>
    <w:rsid w:val="006746A9"/>
    <w:rsid w:val="0067545A"/>
    <w:rsid w:val="00680EE5"/>
    <w:rsid w:val="00683983"/>
    <w:rsid w:val="00687369"/>
    <w:rsid w:val="00687FAC"/>
    <w:rsid w:val="00691C73"/>
    <w:rsid w:val="00693C8D"/>
    <w:rsid w:val="00696229"/>
    <w:rsid w:val="006969F7"/>
    <w:rsid w:val="006A04C5"/>
    <w:rsid w:val="006A299B"/>
    <w:rsid w:val="006A2A16"/>
    <w:rsid w:val="006B0EDF"/>
    <w:rsid w:val="006B1E71"/>
    <w:rsid w:val="006B4CB5"/>
    <w:rsid w:val="006B4F5D"/>
    <w:rsid w:val="006B6A1A"/>
    <w:rsid w:val="006C4645"/>
    <w:rsid w:val="006C4FB4"/>
    <w:rsid w:val="006D1D80"/>
    <w:rsid w:val="006D25A7"/>
    <w:rsid w:val="006D5FC8"/>
    <w:rsid w:val="006D5FF2"/>
    <w:rsid w:val="006D61E9"/>
    <w:rsid w:val="006E08AF"/>
    <w:rsid w:val="006F7A5F"/>
    <w:rsid w:val="00701885"/>
    <w:rsid w:val="00701CCF"/>
    <w:rsid w:val="007042DF"/>
    <w:rsid w:val="007066B7"/>
    <w:rsid w:val="00706DC7"/>
    <w:rsid w:val="007121E0"/>
    <w:rsid w:val="00712997"/>
    <w:rsid w:val="00722D7A"/>
    <w:rsid w:val="007260B1"/>
    <w:rsid w:val="00734008"/>
    <w:rsid w:val="007354B9"/>
    <w:rsid w:val="00740033"/>
    <w:rsid w:val="0074662D"/>
    <w:rsid w:val="00747830"/>
    <w:rsid w:val="007508AF"/>
    <w:rsid w:val="00754711"/>
    <w:rsid w:val="00760CF3"/>
    <w:rsid w:val="00763162"/>
    <w:rsid w:val="00763EB3"/>
    <w:rsid w:val="00766376"/>
    <w:rsid w:val="00766F73"/>
    <w:rsid w:val="00767FFB"/>
    <w:rsid w:val="00770F95"/>
    <w:rsid w:val="007717AD"/>
    <w:rsid w:val="007722DB"/>
    <w:rsid w:val="00774BF4"/>
    <w:rsid w:val="00776169"/>
    <w:rsid w:val="00783415"/>
    <w:rsid w:val="00783A6B"/>
    <w:rsid w:val="00784F9D"/>
    <w:rsid w:val="007853B7"/>
    <w:rsid w:val="00787AC8"/>
    <w:rsid w:val="007A0494"/>
    <w:rsid w:val="007A0A7F"/>
    <w:rsid w:val="007A2037"/>
    <w:rsid w:val="007B0AB1"/>
    <w:rsid w:val="007B2567"/>
    <w:rsid w:val="007B4C8A"/>
    <w:rsid w:val="007B7675"/>
    <w:rsid w:val="007C0E08"/>
    <w:rsid w:val="007C1819"/>
    <w:rsid w:val="007C21C8"/>
    <w:rsid w:val="007C2E80"/>
    <w:rsid w:val="007D5F80"/>
    <w:rsid w:val="007D63A8"/>
    <w:rsid w:val="007E0EE9"/>
    <w:rsid w:val="007F1023"/>
    <w:rsid w:val="007F573C"/>
    <w:rsid w:val="007F6421"/>
    <w:rsid w:val="007F72AB"/>
    <w:rsid w:val="008009B9"/>
    <w:rsid w:val="00801710"/>
    <w:rsid w:val="00801A91"/>
    <w:rsid w:val="00804CC4"/>
    <w:rsid w:val="00807846"/>
    <w:rsid w:val="00810DAC"/>
    <w:rsid w:val="008151EB"/>
    <w:rsid w:val="00817053"/>
    <w:rsid w:val="00821346"/>
    <w:rsid w:val="008227E2"/>
    <w:rsid w:val="00827ABC"/>
    <w:rsid w:val="00827BCA"/>
    <w:rsid w:val="0083250B"/>
    <w:rsid w:val="0083380C"/>
    <w:rsid w:val="008346CF"/>
    <w:rsid w:val="00840A56"/>
    <w:rsid w:val="00840EB7"/>
    <w:rsid w:val="00843182"/>
    <w:rsid w:val="008463CD"/>
    <w:rsid w:val="00847E58"/>
    <w:rsid w:val="00856113"/>
    <w:rsid w:val="008564AD"/>
    <w:rsid w:val="00856775"/>
    <w:rsid w:val="00857A5D"/>
    <w:rsid w:val="00860676"/>
    <w:rsid w:val="00862ADF"/>
    <w:rsid w:val="00864202"/>
    <w:rsid w:val="008649B1"/>
    <w:rsid w:val="008654EB"/>
    <w:rsid w:val="008658E5"/>
    <w:rsid w:val="0086627E"/>
    <w:rsid w:val="00871F4B"/>
    <w:rsid w:val="00876CE9"/>
    <w:rsid w:val="00891B02"/>
    <w:rsid w:val="00891BB5"/>
    <w:rsid w:val="008938C1"/>
    <w:rsid w:val="008A25EB"/>
    <w:rsid w:val="008B07AA"/>
    <w:rsid w:val="008B23BA"/>
    <w:rsid w:val="008B5053"/>
    <w:rsid w:val="008C3352"/>
    <w:rsid w:val="008C459B"/>
    <w:rsid w:val="008D66B4"/>
    <w:rsid w:val="008D7CFE"/>
    <w:rsid w:val="008E2C95"/>
    <w:rsid w:val="008E5463"/>
    <w:rsid w:val="008F0EF8"/>
    <w:rsid w:val="008F1600"/>
    <w:rsid w:val="008F17ED"/>
    <w:rsid w:val="008F20BA"/>
    <w:rsid w:val="008F2274"/>
    <w:rsid w:val="008F5D34"/>
    <w:rsid w:val="008F610B"/>
    <w:rsid w:val="009007BA"/>
    <w:rsid w:val="00906797"/>
    <w:rsid w:val="0090798E"/>
    <w:rsid w:val="00912E7D"/>
    <w:rsid w:val="0091567E"/>
    <w:rsid w:val="009218E4"/>
    <w:rsid w:val="00922DBC"/>
    <w:rsid w:val="009325D6"/>
    <w:rsid w:val="009325FD"/>
    <w:rsid w:val="009400A8"/>
    <w:rsid w:val="00940D6E"/>
    <w:rsid w:val="00945AE3"/>
    <w:rsid w:val="00945EFE"/>
    <w:rsid w:val="00946406"/>
    <w:rsid w:val="00950B0A"/>
    <w:rsid w:val="009513C2"/>
    <w:rsid w:val="00960EA1"/>
    <w:rsid w:val="009616EB"/>
    <w:rsid w:val="009652F4"/>
    <w:rsid w:val="009654A2"/>
    <w:rsid w:val="00965F0A"/>
    <w:rsid w:val="009675CD"/>
    <w:rsid w:val="0097217F"/>
    <w:rsid w:val="009732E4"/>
    <w:rsid w:val="0097365B"/>
    <w:rsid w:val="00977907"/>
    <w:rsid w:val="009804E3"/>
    <w:rsid w:val="00983A7D"/>
    <w:rsid w:val="0098551C"/>
    <w:rsid w:val="00991205"/>
    <w:rsid w:val="009914D6"/>
    <w:rsid w:val="00993706"/>
    <w:rsid w:val="00995EED"/>
    <w:rsid w:val="00996EC0"/>
    <w:rsid w:val="009A0BEF"/>
    <w:rsid w:val="009A13A8"/>
    <w:rsid w:val="009A2935"/>
    <w:rsid w:val="009A2F06"/>
    <w:rsid w:val="009B3B0D"/>
    <w:rsid w:val="009B475C"/>
    <w:rsid w:val="009B7565"/>
    <w:rsid w:val="009C2F36"/>
    <w:rsid w:val="009D37F8"/>
    <w:rsid w:val="009D39A7"/>
    <w:rsid w:val="009D43BD"/>
    <w:rsid w:val="009D6B4B"/>
    <w:rsid w:val="009D71F3"/>
    <w:rsid w:val="009E0B95"/>
    <w:rsid w:val="009E1E66"/>
    <w:rsid w:val="009F1B6C"/>
    <w:rsid w:val="00A063B2"/>
    <w:rsid w:val="00A10F71"/>
    <w:rsid w:val="00A1118A"/>
    <w:rsid w:val="00A17D26"/>
    <w:rsid w:val="00A213D1"/>
    <w:rsid w:val="00A22CF7"/>
    <w:rsid w:val="00A24710"/>
    <w:rsid w:val="00A3353F"/>
    <w:rsid w:val="00A40902"/>
    <w:rsid w:val="00A40A20"/>
    <w:rsid w:val="00A43030"/>
    <w:rsid w:val="00A5332A"/>
    <w:rsid w:val="00A57E21"/>
    <w:rsid w:val="00A634CE"/>
    <w:rsid w:val="00A721F4"/>
    <w:rsid w:val="00A726C1"/>
    <w:rsid w:val="00A73E51"/>
    <w:rsid w:val="00A84980"/>
    <w:rsid w:val="00A84A5C"/>
    <w:rsid w:val="00A92FD5"/>
    <w:rsid w:val="00A9443D"/>
    <w:rsid w:val="00A956DF"/>
    <w:rsid w:val="00A97957"/>
    <w:rsid w:val="00AA28DE"/>
    <w:rsid w:val="00AA5834"/>
    <w:rsid w:val="00AB0472"/>
    <w:rsid w:val="00AB6470"/>
    <w:rsid w:val="00AB763E"/>
    <w:rsid w:val="00AB7E03"/>
    <w:rsid w:val="00AB7F47"/>
    <w:rsid w:val="00AC7C01"/>
    <w:rsid w:val="00AD053A"/>
    <w:rsid w:val="00AD4949"/>
    <w:rsid w:val="00AD4D7D"/>
    <w:rsid w:val="00AE2DD1"/>
    <w:rsid w:val="00AE2FC2"/>
    <w:rsid w:val="00AE4C02"/>
    <w:rsid w:val="00AE6CC0"/>
    <w:rsid w:val="00AF0844"/>
    <w:rsid w:val="00AF11C4"/>
    <w:rsid w:val="00AF2E16"/>
    <w:rsid w:val="00AF3DDD"/>
    <w:rsid w:val="00B00B8E"/>
    <w:rsid w:val="00B03A17"/>
    <w:rsid w:val="00B07B00"/>
    <w:rsid w:val="00B1065F"/>
    <w:rsid w:val="00B12A39"/>
    <w:rsid w:val="00B15442"/>
    <w:rsid w:val="00B2697F"/>
    <w:rsid w:val="00B33301"/>
    <w:rsid w:val="00B40F59"/>
    <w:rsid w:val="00B468AB"/>
    <w:rsid w:val="00B474A6"/>
    <w:rsid w:val="00B535D2"/>
    <w:rsid w:val="00B57100"/>
    <w:rsid w:val="00B617F3"/>
    <w:rsid w:val="00B62C05"/>
    <w:rsid w:val="00B66BCD"/>
    <w:rsid w:val="00B67093"/>
    <w:rsid w:val="00B76FCA"/>
    <w:rsid w:val="00B77556"/>
    <w:rsid w:val="00B8163A"/>
    <w:rsid w:val="00B83EAE"/>
    <w:rsid w:val="00B866EF"/>
    <w:rsid w:val="00B96F03"/>
    <w:rsid w:val="00BA203E"/>
    <w:rsid w:val="00BA24CF"/>
    <w:rsid w:val="00BB1101"/>
    <w:rsid w:val="00BB40EC"/>
    <w:rsid w:val="00BC0FDF"/>
    <w:rsid w:val="00BC12A7"/>
    <w:rsid w:val="00BC19FA"/>
    <w:rsid w:val="00BC2989"/>
    <w:rsid w:val="00BC4398"/>
    <w:rsid w:val="00BD5B20"/>
    <w:rsid w:val="00BE5C61"/>
    <w:rsid w:val="00BE68A0"/>
    <w:rsid w:val="00BE74BD"/>
    <w:rsid w:val="00BF5ECC"/>
    <w:rsid w:val="00C01695"/>
    <w:rsid w:val="00C01928"/>
    <w:rsid w:val="00C02D39"/>
    <w:rsid w:val="00C03DE6"/>
    <w:rsid w:val="00C040AE"/>
    <w:rsid w:val="00C054AF"/>
    <w:rsid w:val="00C0558F"/>
    <w:rsid w:val="00C142C3"/>
    <w:rsid w:val="00C1471C"/>
    <w:rsid w:val="00C15319"/>
    <w:rsid w:val="00C21B76"/>
    <w:rsid w:val="00C30AF5"/>
    <w:rsid w:val="00C3150E"/>
    <w:rsid w:val="00C3150F"/>
    <w:rsid w:val="00C355CA"/>
    <w:rsid w:val="00C356AD"/>
    <w:rsid w:val="00C35940"/>
    <w:rsid w:val="00C359D0"/>
    <w:rsid w:val="00C37A95"/>
    <w:rsid w:val="00C4058C"/>
    <w:rsid w:val="00C40CF1"/>
    <w:rsid w:val="00C40FF6"/>
    <w:rsid w:val="00C42237"/>
    <w:rsid w:val="00C44E6B"/>
    <w:rsid w:val="00C4680A"/>
    <w:rsid w:val="00C46B30"/>
    <w:rsid w:val="00C50CAA"/>
    <w:rsid w:val="00C55385"/>
    <w:rsid w:val="00C61929"/>
    <w:rsid w:val="00C61D60"/>
    <w:rsid w:val="00C65A7D"/>
    <w:rsid w:val="00C66262"/>
    <w:rsid w:val="00C664F7"/>
    <w:rsid w:val="00C737A4"/>
    <w:rsid w:val="00C74835"/>
    <w:rsid w:val="00C76CF7"/>
    <w:rsid w:val="00C8115B"/>
    <w:rsid w:val="00C833AC"/>
    <w:rsid w:val="00C8367D"/>
    <w:rsid w:val="00C96485"/>
    <w:rsid w:val="00C9720A"/>
    <w:rsid w:val="00CA200D"/>
    <w:rsid w:val="00CC2131"/>
    <w:rsid w:val="00CC5F55"/>
    <w:rsid w:val="00CE3854"/>
    <w:rsid w:val="00CE5154"/>
    <w:rsid w:val="00CE6912"/>
    <w:rsid w:val="00CF0C58"/>
    <w:rsid w:val="00CF589E"/>
    <w:rsid w:val="00CF64D1"/>
    <w:rsid w:val="00D00ED9"/>
    <w:rsid w:val="00D015F2"/>
    <w:rsid w:val="00D03843"/>
    <w:rsid w:val="00D05D7C"/>
    <w:rsid w:val="00D06B64"/>
    <w:rsid w:val="00D16561"/>
    <w:rsid w:val="00D24C97"/>
    <w:rsid w:val="00D25911"/>
    <w:rsid w:val="00D3460B"/>
    <w:rsid w:val="00D41B2A"/>
    <w:rsid w:val="00D45D77"/>
    <w:rsid w:val="00D46443"/>
    <w:rsid w:val="00D4687F"/>
    <w:rsid w:val="00D47592"/>
    <w:rsid w:val="00D60896"/>
    <w:rsid w:val="00D612CC"/>
    <w:rsid w:val="00D649C3"/>
    <w:rsid w:val="00D65C6E"/>
    <w:rsid w:val="00D703D7"/>
    <w:rsid w:val="00D7270D"/>
    <w:rsid w:val="00D736C1"/>
    <w:rsid w:val="00D817E0"/>
    <w:rsid w:val="00D832D0"/>
    <w:rsid w:val="00D84092"/>
    <w:rsid w:val="00D8563A"/>
    <w:rsid w:val="00D85B01"/>
    <w:rsid w:val="00D87750"/>
    <w:rsid w:val="00D87E00"/>
    <w:rsid w:val="00D9616B"/>
    <w:rsid w:val="00DA2DA3"/>
    <w:rsid w:val="00DA528D"/>
    <w:rsid w:val="00DB03CB"/>
    <w:rsid w:val="00DB17AD"/>
    <w:rsid w:val="00DB50B5"/>
    <w:rsid w:val="00DB59A3"/>
    <w:rsid w:val="00DC10CF"/>
    <w:rsid w:val="00DC2094"/>
    <w:rsid w:val="00DC385B"/>
    <w:rsid w:val="00DC3B27"/>
    <w:rsid w:val="00DC5FE4"/>
    <w:rsid w:val="00DD1BE2"/>
    <w:rsid w:val="00DD278F"/>
    <w:rsid w:val="00DD3036"/>
    <w:rsid w:val="00DE64FB"/>
    <w:rsid w:val="00DF0700"/>
    <w:rsid w:val="00DF0CB3"/>
    <w:rsid w:val="00DF2452"/>
    <w:rsid w:val="00E00885"/>
    <w:rsid w:val="00E0122E"/>
    <w:rsid w:val="00E0253F"/>
    <w:rsid w:val="00E04022"/>
    <w:rsid w:val="00E06696"/>
    <w:rsid w:val="00E07506"/>
    <w:rsid w:val="00E174EE"/>
    <w:rsid w:val="00E252FC"/>
    <w:rsid w:val="00E37F1A"/>
    <w:rsid w:val="00E424FF"/>
    <w:rsid w:val="00E50A3D"/>
    <w:rsid w:val="00E57BDF"/>
    <w:rsid w:val="00E73A40"/>
    <w:rsid w:val="00E7442C"/>
    <w:rsid w:val="00E80870"/>
    <w:rsid w:val="00E80B5B"/>
    <w:rsid w:val="00E85766"/>
    <w:rsid w:val="00E85C9D"/>
    <w:rsid w:val="00E8725C"/>
    <w:rsid w:val="00E9088E"/>
    <w:rsid w:val="00E91E55"/>
    <w:rsid w:val="00E93BD2"/>
    <w:rsid w:val="00E95C95"/>
    <w:rsid w:val="00E9786A"/>
    <w:rsid w:val="00EA5880"/>
    <w:rsid w:val="00EA59E5"/>
    <w:rsid w:val="00EA5C6D"/>
    <w:rsid w:val="00EB0B54"/>
    <w:rsid w:val="00EB15E0"/>
    <w:rsid w:val="00EB4DC2"/>
    <w:rsid w:val="00EB6D6E"/>
    <w:rsid w:val="00EC1B55"/>
    <w:rsid w:val="00EC475B"/>
    <w:rsid w:val="00EC4869"/>
    <w:rsid w:val="00EC61F9"/>
    <w:rsid w:val="00EC67DC"/>
    <w:rsid w:val="00ED02F7"/>
    <w:rsid w:val="00ED0F7E"/>
    <w:rsid w:val="00EE04A1"/>
    <w:rsid w:val="00EE3B9B"/>
    <w:rsid w:val="00EE4734"/>
    <w:rsid w:val="00EF529A"/>
    <w:rsid w:val="00F0070B"/>
    <w:rsid w:val="00F01E40"/>
    <w:rsid w:val="00F02832"/>
    <w:rsid w:val="00F036E4"/>
    <w:rsid w:val="00F05434"/>
    <w:rsid w:val="00F0561A"/>
    <w:rsid w:val="00F06272"/>
    <w:rsid w:val="00F23BA5"/>
    <w:rsid w:val="00F36CDE"/>
    <w:rsid w:val="00F45075"/>
    <w:rsid w:val="00F46726"/>
    <w:rsid w:val="00F50745"/>
    <w:rsid w:val="00F53E06"/>
    <w:rsid w:val="00F542A5"/>
    <w:rsid w:val="00F5608C"/>
    <w:rsid w:val="00F56D59"/>
    <w:rsid w:val="00F624FE"/>
    <w:rsid w:val="00F63F57"/>
    <w:rsid w:val="00F64375"/>
    <w:rsid w:val="00F647CE"/>
    <w:rsid w:val="00F708FA"/>
    <w:rsid w:val="00F80A7B"/>
    <w:rsid w:val="00F82FC6"/>
    <w:rsid w:val="00F86783"/>
    <w:rsid w:val="00F87167"/>
    <w:rsid w:val="00F904C4"/>
    <w:rsid w:val="00F91235"/>
    <w:rsid w:val="00FA2360"/>
    <w:rsid w:val="00FB07DC"/>
    <w:rsid w:val="00FB260F"/>
    <w:rsid w:val="00FB3744"/>
    <w:rsid w:val="00FB48DC"/>
    <w:rsid w:val="00FB51A2"/>
    <w:rsid w:val="00FB59F0"/>
    <w:rsid w:val="00FB7E02"/>
    <w:rsid w:val="00FC674F"/>
    <w:rsid w:val="00FD14CA"/>
    <w:rsid w:val="00FD360E"/>
    <w:rsid w:val="00FD4118"/>
    <w:rsid w:val="00FD4A74"/>
    <w:rsid w:val="00FD5BE9"/>
    <w:rsid w:val="00FD7D97"/>
    <w:rsid w:val="00FE1E75"/>
    <w:rsid w:val="00FE4C44"/>
    <w:rsid w:val="00FE6374"/>
    <w:rsid w:val="00FE68D3"/>
    <w:rsid w:val="00FE744D"/>
    <w:rsid w:val="00FE7E43"/>
    <w:rsid w:val="00FF1C81"/>
    <w:rsid w:val="00FF29B8"/>
    <w:rsid w:val="00FF3007"/>
    <w:rsid w:val="00FF3D48"/>
    <w:rsid w:val="00FF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A993631"/>
  <w15:docId w15:val="{ED3AAC7C-5A20-4CA7-829D-1073AA33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29B8"/>
    <w:pPr>
      <w:ind w:firstLine="432"/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612CC"/>
    <w:pPr>
      <w:keepNext/>
      <w:numPr>
        <w:numId w:val="1"/>
      </w:numPr>
      <w:spacing w:before="240" w:after="120"/>
      <w:ind w:left="431" w:hanging="431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rsid w:val="006D25A7"/>
    <w:pPr>
      <w:keepNext/>
      <w:widowControl w:val="0"/>
      <w:numPr>
        <w:ilvl w:val="1"/>
        <w:numId w:val="1"/>
      </w:numPr>
      <w:tabs>
        <w:tab w:val="clear" w:pos="851"/>
      </w:tabs>
      <w:spacing w:after="58"/>
      <w:ind w:left="0" w:firstLine="0"/>
      <w:jc w:val="left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6D25A7"/>
    <w:pPr>
      <w:keepNext/>
      <w:widowControl w:val="0"/>
      <w:numPr>
        <w:ilvl w:val="2"/>
        <w:numId w:val="1"/>
      </w:numPr>
      <w:tabs>
        <w:tab w:val="clear" w:pos="720"/>
      </w:tabs>
      <w:spacing w:line="360" w:lineRule="auto"/>
      <w:ind w:left="0" w:firstLine="0"/>
      <w:jc w:val="left"/>
      <w:outlineLvl w:val="2"/>
    </w:pPr>
  </w:style>
  <w:style w:type="paragraph" w:styleId="Ttulo4">
    <w:name w:val="heading 4"/>
    <w:basedOn w:val="Normal"/>
    <w:next w:val="Normal"/>
    <w:qFormat/>
    <w:rsid w:val="008C3352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8C335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8C3352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8C335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8C335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8C3352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D05D7C"/>
  </w:style>
  <w:style w:type="paragraph" w:styleId="Textodebalo">
    <w:name w:val="Balloon Text"/>
    <w:basedOn w:val="Normal"/>
    <w:link w:val="TextodebaloChar"/>
    <w:uiPriority w:val="99"/>
    <w:semiHidden/>
    <w:rsid w:val="008C3352"/>
    <w:rPr>
      <w:rFonts w:ascii="Tahoma" w:hAnsi="Tahoma" w:cs="Tahoma"/>
      <w:sz w:val="16"/>
      <w:szCs w:val="16"/>
    </w:rPr>
  </w:style>
  <w:style w:type="numbering" w:customStyle="1" w:styleId="Semlista1">
    <w:name w:val="Sem lista1"/>
    <w:next w:val="Semlista"/>
    <w:semiHidden/>
    <w:rsid w:val="008C3352"/>
  </w:style>
  <w:style w:type="paragraph" w:styleId="Legenda">
    <w:name w:val="caption"/>
    <w:basedOn w:val="Normal"/>
    <w:next w:val="Normal"/>
    <w:autoRedefine/>
    <w:uiPriority w:val="35"/>
    <w:qFormat/>
    <w:rsid w:val="00BC12A7"/>
    <w:pPr>
      <w:spacing w:after="120"/>
      <w:ind w:firstLine="0"/>
      <w:jc w:val="center"/>
    </w:pPr>
    <w:rPr>
      <w:sz w:val="22"/>
    </w:rPr>
  </w:style>
  <w:style w:type="paragraph" w:styleId="Recuodecorpodetexto">
    <w:name w:val="Body Text Indent"/>
    <w:basedOn w:val="Normal"/>
    <w:rsid w:val="008C3352"/>
    <w:pPr>
      <w:tabs>
        <w:tab w:val="left" w:pos="567"/>
        <w:tab w:val="left" w:pos="709"/>
        <w:tab w:val="left" w:pos="851"/>
      </w:tabs>
      <w:spacing w:line="360" w:lineRule="auto"/>
      <w:ind w:left="284"/>
    </w:pPr>
  </w:style>
  <w:style w:type="paragraph" w:customStyle="1" w:styleId="Figura">
    <w:name w:val="Figura"/>
    <w:basedOn w:val="Normal"/>
    <w:rsid w:val="008C3352"/>
    <w:pPr>
      <w:tabs>
        <w:tab w:val="left" w:pos="851"/>
      </w:tabs>
      <w:spacing w:before="60" w:after="120"/>
      <w:jc w:val="center"/>
    </w:pPr>
  </w:style>
  <w:style w:type="table" w:styleId="Tabelacomgrade">
    <w:name w:val="Table Grid"/>
    <w:basedOn w:val="Tabelanormal"/>
    <w:rsid w:val="008C3352"/>
    <w:pPr>
      <w:numPr>
        <w:numId w:val="11"/>
      </w:numPr>
      <w:tabs>
        <w:tab w:val="left" w:pos="851"/>
        <w:tab w:val="num" w:pos="927"/>
      </w:tabs>
      <w:ind w:left="567" w:firstLine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har"/>
    <w:uiPriority w:val="34"/>
    <w:qFormat/>
    <w:rsid w:val="003703D5"/>
    <w:pPr>
      <w:ind w:left="720"/>
      <w:contextualSpacing/>
    </w:pPr>
  </w:style>
  <w:style w:type="character" w:styleId="Refdecomentrio">
    <w:name w:val="annotation reference"/>
    <w:basedOn w:val="Fontepargpadro"/>
    <w:semiHidden/>
    <w:unhideWhenUsed/>
    <w:rsid w:val="00D03843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D03843"/>
  </w:style>
  <w:style w:type="character" w:customStyle="1" w:styleId="TextodecomentrioChar">
    <w:name w:val="Texto de comentário Char"/>
    <w:basedOn w:val="Fontepargpadro"/>
    <w:link w:val="Textodecomentrio"/>
    <w:rsid w:val="00D03843"/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D0384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D03843"/>
    <w:rPr>
      <w:b/>
      <w:bCs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29B8"/>
    <w:rPr>
      <w:rFonts w:ascii="Tahoma" w:hAnsi="Tahoma" w:cs="Tahoma"/>
      <w:sz w:val="16"/>
      <w:szCs w:val="16"/>
    </w:rPr>
  </w:style>
  <w:style w:type="paragraph" w:customStyle="1" w:styleId="Estilo1">
    <w:name w:val="Estilo1"/>
    <w:basedOn w:val="Normal"/>
    <w:link w:val="Estilo1Char"/>
    <w:qFormat/>
    <w:rsid w:val="00FF29B8"/>
    <w:rPr>
      <w:rFonts w:eastAsia="Arial Unicode MS"/>
    </w:rPr>
  </w:style>
  <w:style w:type="character" w:customStyle="1" w:styleId="Estilo1Char">
    <w:name w:val="Estilo1 Char"/>
    <w:basedOn w:val="Fontepargpadro"/>
    <w:link w:val="Estilo1"/>
    <w:rsid w:val="00FF29B8"/>
    <w:rPr>
      <w:rFonts w:ascii="Arial" w:eastAsia="Arial Unicode MS" w:hAnsi="Arial" w:cs="Arial"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FF29B8"/>
  </w:style>
  <w:style w:type="table" w:customStyle="1" w:styleId="Tabelacomgrade1">
    <w:name w:val="Tabela com grade1"/>
    <w:basedOn w:val="Tabelanormal"/>
    <w:next w:val="Tabelacomgrade"/>
    <w:rsid w:val="00C76CF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rsid w:val="00C76CF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rsid w:val="00AD494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elanormal"/>
    <w:next w:val="Tabelacomgrade"/>
    <w:rsid w:val="00AD494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elanormal"/>
    <w:next w:val="Tabelacomgrade"/>
    <w:rsid w:val="00AD494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6">
    <w:name w:val="Tabela com grade6"/>
    <w:basedOn w:val="Tabelanormal"/>
    <w:next w:val="Tabelacomgrade"/>
    <w:rsid w:val="00AD494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7">
    <w:name w:val="Tabela com grade7"/>
    <w:basedOn w:val="Tabelanormal"/>
    <w:next w:val="Tabelacomgrade"/>
    <w:rsid w:val="00AD494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8">
    <w:name w:val="Tabela com grade8"/>
    <w:basedOn w:val="Tabelanormal"/>
    <w:next w:val="Tabelacomgrade"/>
    <w:rsid w:val="00221FE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9">
    <w:name w:val="Tabela com grade9"/>
    <w:basedOn w:val="Tabelanormal"/>
    <w:next w:val="Tabelacomgrade"/>
    <w:rsid w:val="00221FE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">
    <w:name w:val="Tabela com grade10"/>
    <w:basedOn w:val="Tabelanormal"/>
    <w:next w:val="Tabelacomgrade"/>
    <w:rsid w:val="00221FE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elanormal"/>
    <w:next w:val="Tabelacomgrade"/>
    <w:rsid w:val="00221FE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2">
    <w:name w:val="Tabela com grade12"/>
    <w:basedOn w:val="Tabelanormal"/>
    <w:next w:val="Tabelacomgrade"/>
    <w:rsid w:val="007F72A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3">
    <w:name w:val="Tabela com grade13"/>
    <w:basedOn w:val="Tabelanormal"/>
    <w:next w:val="Tabelacomgrade"/>
    <w:rsid w:val="007F72A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4">
    <w:name w:val="Tabela com grade14"/>
    <w:basedOn w:val="Tabelanormal"/>
    <w:next w:val="Tabelacomgrade"/>
    <w:rsid w:val="007F72A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5">
    <w:name w:val="Tabela com grade15"/>
    <w:basedOn w:val="Tabelanormal"/>
    <w:next w:val="Tabelacomgrade"/>
    <w:rsid w:val="007F72A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6">
    <w:name w:val="Tabela com grade16"/>
    <w:basedOn w:val="Tabelanormal"/>
    <w:next w:val="Tabelacomgrade"/>
    <w:rsid w:val="007F72A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7">
    <w:name w:val="Tabela com grade17"/>
    <w:basedOn w:val="Tabelanormal"/>
    <w:next w:val="Tabelacomgrade"/>
    <w:rsid w:val="007F72A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8">
    <w:name w:val="Tabela com grade18"/>
    <w:basedOn w:val="Tabelanormal"/>
    <w:next w:val="Tabelacomgrade"/>
    <w:rsid w:val="007F72A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9">
    <w:name w:val="Tabela com grade19"/>
    <w:basedOn w:val="Tabelanormal"/>
    <w:next w:val="Tabelacomgrade"/>
    <w:rsid w:val="007F72A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0">
    <w:name w:val="Tabela com grade20"/>
    <w:basedOn w:val="Tabelanormal"/>
    <w:next w:val="Tabelacomgrade"/>
    <w:rsid w:val="007F72A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rsid w:val="00567E27"/>
    <w:pPr>
      <w:ind w:left="1003" w:hanging="283"/>
      <w:jc w:val="left"/>
    </w:pPr>
    <w:rPr>
      <w:rFonts w:cs="Times New Roman"/>
      <w:sz w:val="20"/>
      <w:szCs w:val="20"/>
    </w:rPr>
  </w:style>
  <w:style w:type="character" w:customStyle="1" w:styleId="RodapChar">
    <w:name w:val="Rodapé Char"/>
    <w:basedOn w:val="Fontepargpadro"/>
    <w:link w:val="Rodap"/>
    <w:rsid w:val="003A6C1D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oleObject" Target="embeddings/oleObject1.bin"/><Relationship Id="rId1" Type="http://schemas.openxmlformats.org/officeDocument/2006/relationships/image" Target="media/image3.png"/><Relationship Id="rId4" Type="http://schemas.openxmlformats.org/officeDocument/2006/relationships/image" Target="media/image5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quivos%20de%20Programas\Microsoft%20Office\Modelos\MOD900-1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BDA0B-08F0-4847-AA2D-3E6E24ADC10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86666a6-a8d2-4604-a002-95b622cb7e18}" enabled="0" method="" siteId="{886666a6-a8d2-4604-a002-95b622cb7e1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MOD900-1.DOT</Template>
  <TotalTime>1</TotalTime>
  <Pages>13</Pages>
  <Words>3191</Words>
  <Characters>17232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CORDOALHA PARA POTÊNCIA - SSW-03                COD</vt:lpstr>
    </vt:vector>
  </TitlesOfParts>
  <Company>Weg Automacao Ltda.</Company>
  <LinksUpToDate>false</LinksUpToDate>
  <CharactersWithSpaces>20383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CORDOALHA PARA POTÊNCIA - SSW-03                COD</dc:title>
  <dc:creator>Weg Automacao Ltda.</dc:creator>
  <cp:lastModifiedBy>Aluizio Augusto Kleine Kirschner</cp:lastModifiedBy>
  <cp:revision>2</cp:revision>
  <cp:lastPrinted>2025-11-17T16:03:00Z</cp:lastPrinted>
  <dcterms:created xsi:type="dcterms:W3CDTF">2026-06-18T18:44:00Z</dcterms:created>
  <dcterms:modified xsi:type="dcterms:W3CDTF">2026-06-18T18:44:00Z</dcterms:modified>
</cp:coreProperties>
</file>